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E261" w14:textId="77777777" w:rsidR="008C1857" w:rsidRPr="00DE2E12" w:rsidRDefault="008C1857" w:rsidP="00D36412">
      <w:pPr>
        <w:ind w:hanging="45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9670AFF" wp14:editId="411DA8F6">
            <wp:simplePos x="0" y="0"/>
            <wp:positionH relativeFrom="column">
              <wp:posOffset>-356870</wp:posOffset>
            </wp:positionH>
            <wp:positionV relativeFrom="paragraph">
              <wp:posOffset>-516890</wp:posOffset>
            </wp:positionV>
            <wp:extent cx="1895475" cy="50004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0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CAA65" w14:textId="77777777" w:rsidR="008D2E05" w:rsidRDefault="008E3B86" w:rsidP="008C1857">
      <w:pPr>
        <w:ind w:left="-450"/>
        <w:rPr>
          <w:rFonts w:ascii="Arial" w:hAnsi="Arial" w:cs="Arial"/>
        </w:rPr>
      </w:pPr>
      <w:r w:rsidRPr="00933D4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0" wp14:anchorId="29E7B46B" wp14:editId="6AE23B40">
                <wp:simplePos x="0" y="0"/>
                <wp:positionH relativeFrom="margin">
                  <wp:posOffset>-248920</wp:posOffset>
                </wp:positionH>
                <wp:positionV relativeFrom="page">
                  <wp:posOffset>5234940</wp:posOffset>
                </wp:positionV>
                <wp:extent cx="6050280" cy="617220"/>
                <wp:effectExtent l="0" t="0" r="7620" b="11430"/>
                <wp:wrapTight wrapText="bothSides">
                  <wp:wrapPolygon edited="0">
                    <wp:start x="0" y="0"/>
                    <wp:lineTo x="0" y="21333"/>
                    <wp:lineTo x="21559" y="21333"/>
                    <wp:lineTo x="21559" y="0"/>
                    <wp:lineTo x="0" y="0"/>
                  </wp:wrapPolygon>
                </wp:wrapTight>
                <wp:docPr id="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828AE" w14:textId="6E951C0D" w:rsidR="008E3B86" w:rsidRPr="005B06F3" w:rsidRDefault="00603CAC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8615C5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8615C5"/>
                              </w:rPr>
                              <w:t xml:space="preserve">Python Activities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E7B46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19.6pt;margin-top:412.2pt;width:476.4pt;height:48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" o:allowoverlap="f" filled="f" stroked="f">
                <v:textbox inset="0,0,0,0">
                  <w:txbxContent>
                    <w:p w14:paraId="09E828AE" w14:textId="6E951C0D" w:rsidR="008E3B86" w:rsidRPr="005B06F3" w:rsidRDefault="00603CAC" w:rsidP="008E3B86">
                      <w:pPr>
                        <w:pStyle w:val="Title"/>
                        <w:rPr>
                          <w:rFonts w:ascii="Arial Black" w:hAnsi="Arial Black" w:cs="Arial"/>
                          <w:color w:val="8615C5"/>
                        </w:rPr>
                      </w:pPr>
                      <w:r>
                        <w:rPr>
                          <w:rFonts w:ascii="Arial Black" w:hAnsi="Arial Black" w:cs="Arial"/>
                          <w:color w:val="8615C5"/>
                        </w:rPr>
                        <w:t xml:space="preserve">Python Activities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0" wp14:anchorId="7EE33E3A" wp14:editId="0CEEC46A">
                <wp:simplePos x="0" y="0"/>
                <wp:positionH relativeFrom="margin">
                  <wp:posOffset>-160020</wp:posOffset>
                </wp:positionH>
                <wp:positionV relativeFrom="page">
                  <wp:posOffset>2039620</wp:posOffset>
                </wp:positionV>
                <wp:extent cx="5961380" cy="1524000"/>
                <wp:effectExtent l="0" t="0" r="1270" b="0"/>
                <wp:wrapThrough wrapText="bothSides">
                  <wp:wrapPolygon edited="0">
                    <wp:start x="0" y="0"/>
                    <wp:lineTo x="0" y="21330"/>
                    <wp:lineTo x="21536" y="21330"/>
                    <wp:lineTo x="21536" y="0"/>
                    <wp:lineTo x="0" y="0"/>
                  </wp:wrapPolygon>
                </wp:wrapThrough>
                <wp:docPr id="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570C8AED" w14:textId="55020A60" w:rsidR="008E3B86" w:rsidRPr="00806C5D" w:rsidRDefault="00D52D8B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D52D8B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72"/>
                              </w:rPr>
                              <w:t>File I/O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33E3A" id="_x0000_s1027" type="#_x0000_t202" style="position:absolute;left:0;text-align:left;margin-left:-12.6pt;margin-top:160.6pt;width:469.4pt;height:120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" o:allowoverlap="f" filled="f" stroked="f">
                <v:textbox inset="0,0,0,0">
                  <w:txbxContent>
                    <w:p w14:paraId="570C8AED" w14:textId="55020A60" w:rsidR="008E3B86" w:rsidRPr="00806C5D" w:rsidRDefault="00D52D8B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</w:pPr>
                      <w:r w:rsidRPr="00D52D8B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72"/>
                        </w:rPr>
                        <w:t>File I/O</w:t>
                      </w:r>
                    </w:p>
                  </w:txbxContent>
                </v:textbox>
                <w10:wrap type="through" anchorx="margin" anchory="page"/>
                <w10:anchorlock/>
              </v:shape>
            </w:pict>
          </mc:Fallback>
        </mc:AlternateContent>
      </w:r>
      <w:r w:rsidR="008C1857" w:rsidRPr="00DE2E1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31C96D5" wp14:editId="0AD3429F">
            <wp:simplePos x="0" y="0"/>
            <wp:positionH relativeFrom="column">
              <wp:posOffset>3234418</wp:posOffset>
            </wp:positionH>
            <wp:positionV relativeFrom="page">
              <wp:posOffset>4267019</wp:posOffset>
            </wp:positionV>
            <wp:extent cx="2747010" cy="2849245"/>
            <wp:effectExtent l="0" t="0" r="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857" w:rsidRPr="00DE2E12">
        <w:rPr>
          <w:rFonts w:ascii="Arial" w:hAnsi="Arial" w:cs="Arial"/>
        </w:rPr>
        <w:br w:type="page"/>
      </w:r>
    </w:p>
    <w:p w14:paraId="1D3C87DE" w14:textId="6A879AED" w:rsidR="008C1857" w:rsidRPr="00DE2E12" w:rsidRDefault="008E3B86" w:rsidP="008D2E05">
      <w:pPr>
        <w:ind w:left="-45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1" layoutInCell="1" allowOverlap="0" wp14:anchorId="2D2C3899" wp14:editId="2CB30305">
                <wp:simplePos x="0" y="0"/>
                <wp:positionH relativeFrom="margin">
                  <wp:posOffset>3185160</wp:posOffset>
                </wp:positionH>
                <wp:positionV relativeFrom="page">
                  <wp:posOffset>533400</wp:posOffset>
                </wp:positionV>
                <wp:extent cx="3337560" cy="274320"/>
                <wp:effectExtent l="0" t="0" r="15240" b="11430"/>
                <wp:wrapTight wrapText="bothSides">
                  <wp:wrapPolygon edited="0">
                    <wp:start x="0" y="0"/>
                    <wp:lineTo x="0" y="21000"/>
                    <wp:lineTo x="21575" y="21000"/>
                    <wp:lineTo x="21575" y="0"/>
                    <wp:lineTo x="0" y="0"/>
                  </wp:wrapPolygon>
                </wp:wrapTight>
                <wp:docPr id="1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3F0D938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79CA398B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C3899" id="_x0000_s1028" type="#_x0000_t202" style="position:absolute;left:0;text-align:left;margin-left:250.8pt;margin-top:42pt;width:262.8pt;height:21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" o:allowoverlap="f" filled="f" stroked="f">
                <v:textbox inset="0,0,0,0">
                  <w:txbxContent>
                    <w:p w14:paraId="73F0D938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79CA398B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color w:val="FFFFFF" w:themeColor="background1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Pr="00933D4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0" wp14:anchorId="2A85919E" wp14:editId="62748B83">
                <wp:simplePos x="0" y="0"/>
                <wp:positionH relativeFrom="margin">
                  <wp:posOffset>-259080</wp:posOffset>
                </wp:positionH>
                <wp:positionV relativeFrom="page">
                  <wp:posOffset>2353945</wp:posOffset>
                </wp:positionV>
                <wp:extent cx="6050280" cy="617220"/>
                <wp:effectExtent l="0" t="0" r="7620" b="11430"/>
                <wp:wrapTight wrapText="bothSides">
                  <wp:wrapPolygon edited="0">
                    <wp:start x="0" y="0"/>
                    <wp:lineTo x="0" y="21333"/>
                    <wp:lineTo x="21559" y="21333"/>
                    <wp:lineTo x="21559" y="0"/>
                    <wp:lineTo x="0" y="0"/>
                  </wp:wrapPolygon>
                </wp:wrapTight>
                <wp:docPr id="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6="http://schemas.microsoft.com/office/drawing/2014/main" xmlns:pic="http://schemas.openxmlformats.org/drawingml/2006/picture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EF7BD" w14:textId="77777777" w:rsidR="008E3B86" w:rsidRPr="008E3B86" w:rsidRDefault="008E3B86" w:rsidP="008E3B86">
                            <w:pPr>
                              <w:pStyle w:val="Title"/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</w:pPr>
                            <w:r w:rsidRPr="008E3B86">
                              <w:rPr>
                                <w:rFonts w:ascii="Arial Black" w:hAnsi="Arial Black" w:cs="Arial"/>
                                <w:color w:val="FFFFFF" w:themeColor="background1"/>
                              </w:rPr>
                              <w:t>SUB-TITLE PLACEHOLDER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5919E" id="_x0000_s1029" type="#_x0000_t202" style="position:absolute;left:0;text-align:left;margin-left:-20.4pt;margin-top:185.35pt;width:476.4pt;height:48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" o:allowoverlap="f" filled="f" stroked="f">
                <v:textbox inset="0,0,0,0">
                  <w:txbxContent>
                    <w:p w14:paraId="6D8EF7BD" w14:textId="77777777" w:rsidR="008E3B86" w:rsidRPr="008E3B86" w:rsidRDefault="008E3B86" w:rsidP="008E3B86">
                      <w:pPr>
                        <w:pStyle w:val="Title"/>
                        <w:rPr>
                          <w:rFonts w:ascii="Arial Black" w:hAnsi="Arial Black" w:cs="Arial"/>
                          <w:color w:val="FFFFFF" w:themeColor="background1"/>
                        </w:rPr>
                      </w:pPr>
                      <w:r w:rsidRPr="008E3B86">
                        <w:rPr>
                          <w:rFonts w:ascii="Arial Black" w:hAnsi="Arial Black" w:cs="Arial"/>
                          <w:color w:val="FFFFFF" w:themeColor="background1"/>
                        </w:rPr>
                        <w:t>SUB-TITLE PLACEHOLDER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  <w:r w:rsidR="008C1857" w:rsidRPr="00DE2E12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DB90338" wp14:editId="0DBD3CC2">
            <wp:simplePos x="0" y="0"/>
            <wp:positionH relativeFrom="column">
              <wp:posOffset>4220845</wp:posOffset>
            </wp:positionH>
            <wp:positionV relativeFrom="paragraph">
              <wp:posOffset>7631849</wp:posOffset>
            </wp:positionV>
            <wp:extent cx="1706245" cy="45021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cc_Logo_All_White_RG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857"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0" wp14:anchorId="3BFB7B6B" wp14:editId="39BA80ED">
                <wp:simplePos x="0" y="0"/>
                <wp:positionH relativeFrom="margin">
                  <wp:posOffset>-262890</wp:posOffset>
                </wp:positionH>
                <wp:positionV relativeFrom="page">
                  <wp:posOffset>1057275</wp:posOffset>
                </wp:positionV>
                <wp:extent cx="5842000" cy="882650"/>
                <wp:effectExtent l="0" t="0" r="0" b="6350"/>
                <wp:wrapTight wrapText="bothSides">
                  <wp:wrapPolygon edited="0">
                    <wp:start x="0" y="0"/>
                    <wp:lineTo x="0" y="21445"/>
                    <wp:lineTo x="21553" y="21445"/>
                    <wp:lineTo x="21553" y="0"/>
                    <wp:lineTo x="0" y="0"/>
                  </wp:wrapPolygon>
                </wp:wrapTight>
                <wp:docPr id="1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74A7583C" w14:textId="77777777" w:rsidR="008C1857" w:rsidRPr="00816F25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>TITLE PLACEHOLDER</w:t>
                            </w:r>
                          </w:p>
                          <w:p w14:paraId="52F0F2ED" w14:textId="77777777" w:rsidR="008C1857" w:rsidRPr="00DD44E9" w:rsidRDefault="008C1857" w:rsidP="00D36412">
                            <w:pPr>
                              <w:spacing w:line="168" w:lineRule="auto"/>
                              <w:rPr>
                                <w:rFonts w:ascii="Arial Black" w:hAnsi="Arial Black"/>
                              </w:rPr>
                            </w:pPr>
                            <w:r w:rsidRPr="00816F25">
                              <w:rPr>
                                <w:rFonts w:ascii="Arial Black" w:hAnsi="Arial Black"/>
                                <w:b/>
                                <w:color w:val="FFFFFF" w:themeColor="background1"/>
                                <w:spacing w:val="-24"/>
                                <w:kern w:val="16"/>
                                <w:sz w:val="72"/>
                              </w:rPr>
                              <w:t xml:space="preserve">LEFT ALIGNS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B7B6B" id="_x0000_s1030" type="#_x0000_t202" style="position:absolute;left:0;text-align:left;margin-left:-20.7pt;margin-top:83.25pt;width:460pt;height:6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" o:allowoverlap="f" filled="f" stroked="f">
                <v:textbox inset="0,0,0,0">
                  <w:txbxContent>
                    <w:p w14:paraId="74A7583C" w14:textId="77777777" w:rsidR="008C1857" w:rsidRPr="00816F25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>TITLE PLACEHOLDER</w:t>
                      </w:r>
                    </w:p>
                    <w:p w14:paraId="52F0F2ED" w14:textId="77777777" w:rsidR="008C1857" w:rsidRPr="00DD44E9" w:rsidRDefault="008C1857" w:rsidP="00D36412">
                      <w:pPr>
                        <w:spacing w:line="168" w:lineRule="auto"/>
                        <w:rPr>
                          <w:rFonts w:ascii="Arial Black" w:hAnsi="Arial Black"/>
                        </w:rPr>
                      </w:pPr>
                      <w:r w:rsidRPr="00816F25">
                        <w:rPr>
                          <w:rFonts w:ascii="Arial Black" w:hAnsi="Arial Black"/>
                          <w:b/>
                          <w:color w:val="FFFFFF" w:themeColor="background1"/>
                          <w:spacing w:val="-24"/>
                          <w:kern w:val="16"/>
                          <w:sz w:val="72"/>
                        </w:rPr>
                        <w:t xml:space="preserve">LEFT ALIGNS </w:t>
                      </w: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p w14:paraId="2C60C1CE" w14:textId="6F4F5434" w:rsidR="008C1857" w:rsidRPr="00DE2E12" w:rsidRDefault="008E3B86" w:rsidP="00D36412">
      <w:pPr>
        <w:ind w:left="-450" w:right="-430"/>
        <w:rPr>
          <w:rFonts w:ascii="Arial" w:hAnsi="Arial" w:cs="Arial"/>
        </w:rPr>
      </w:pPr>
      <w:r w:rsidRPr="00DE2E1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0" wp14:anchorId="42F0E1C2" wp14:editId="681F5424">
                <wp:simplePos x="0" y="0"/>
                <wp:positionH relativeFrom="margin">
                  <wp:posOffset>2843530</wp:posOffset>
                </wp:positionH>
                <wp:positionV relativeFrom="page">
                  <wp:posOffset>677545</wp:posOffset>
                </wp:positionV>
                <wp:extent cx="3337560" cy="274320"/>
                <wp:effectExtent l="0" t="0" r="15240" b="11430"/>
                <wp:wrapTight wrapText="bothSides">
                  <wp:wrapPolygon edited="0">
                    <wp:start x="0" y="0"/>
                    <wp:lineTo x="0" y="21000"/>
                    <wp:lineTo x="21575" y="21000"/>
                    <wp:lineTo x="21575" y="0"/>
                    <wp:lineTo x="0" y="0"/>
                  </wp:wrapPolygon>
                </wp:wrapTight>
                <wp:docPr id="1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75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14:paraId="3B627D19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b/>
                                <w:kern w:val="112"/>
                                <w:sz w:val="28"/>
                                <w:szCs w:val="8"/>
                              </w:rPr>
                            </w:pPr>
                            <w:r w:rsidRPr="008E3B86">
                              <w:rPr>
                                <w:rFonts w:ascii="Arial Black" w:hAnsi="Arial Black"/>
                                <w:b/>
                                <w:spacing w:val="-24"/>
                                <w:kern w:val="16"/>
                                <w:sz w:val="28"/>
                                <w:szCs w:val="8"/>
                              </w:rPr>
                              <w:t>Learning and Knowledge Management</w:t>
                            </w:r>
                          </w:p>
                          <w:p w14:paraId="4C660512" w14:textId="77777777" w:rsidR="008E3B86" w:rsidRPr="008E3B86" w:rsidRDefault="008E3B86" w:rsidP="008E3B86">
                            <w:pPr>
                              <w:spacing w:line="168" w:lineRule="auto"/>
                              <w:rPr>
                                <w:rFonts w:ascii="Arial Black" w:hAnsi="Arial Black"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0E1C2" id="_x0000_s1031" type="#_x0000_t202" style="position:absolute;left:0;text-align:left;margin-left:223.9pt;margin-top:53.35pt;width:262.8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" o:allowoverlap="f" filled="f" stroked="f">
                <v:textbox inset="0,0,0,0">
                  <w:txbxContent>
                    <w:p w14:paraId="3B627D19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b/>
                          <w:kern w:val="112"/>
                          <w:sz w:val="28"/>
                          <w:szCs w:val="8"/>
                        </w:rPr>
                      </w:pPr>
                      <w:r w:rsidRPr="008E3B86">
                        <w:rPr>
                          <w:rFonts w:ascii="Arial Black" w:hAnsi="Arial Black"/>
                          <w:b/>
                          <w:spacing w:val="-24"/>
                          <w:kern w:val="16"/>
                          <w:sz w:val="28"/>
                          <w:szCs w:val="8"/>
                        </w:rPr>
                        <w:t>Learning and Knowledge Management</w:t>
                      </w:r>
                    </w:p>
                    <w:p w14:paraId="4C660512" w14:textId="77777777" w:rsidR="008E3B86" w:rsidRPr="008E3B86" w:rsidRDefault="008E3B86" w:rsidP="008E3B86">
                      <w:pPr>
                        <w:spacing w:line="168" w:lineRule="auto"/>
                        <w:rPr>
                          <w:rFonts w:ascii="Arial Black" w:hAnsi="Arial Black"/>
                          <w:sz w:val="8"/>
                          <w:szCs w:val="8"/>
                        </w:rPr>
                      </w:pPr>
                    </w:p>
                  </w:txbxContent>
                </v:textbox>
                <w10:wrap type="tight" anchorx="margin" anchory="page"/>
                <w10:anchorlock/>
              </v:shape>
            </w:pict>
          </mc:Fallback>
        </mc:AlternateContent>
      </w:r>
    </w:p>
    <w:bookmarkStart w:id="0" w:name="_Toc54121189" w:displacedByCustomXml="next"/>
    <w:sdt>
      <w:sdtPr>
        <w:rPr>
          <w:rFonts w:asciiTheme="minorHAnsi" w:eastAsia="Cambria" w:hAnsiTheme="minorHAnsi" w:cs="Arial"/>
          <w:b w:val="0"/>
          <w:bCs/>
          <w:i w:val="0"/>
          <w:color w:val="A100FF"/>
          <w:sz w:val="22"/>
          <w:szCs w:val="24"/>
          <w:lang w:val="de-DE"/>
        </w:rPr>
        <w:id w:val="1654179349"/>
        <w:docPartObj>
          <w:docPartGallery w:val="Table of Contents"/>
          <w:docPartUnique/>
        </w:docPartObj>
      </w:sdtPr>
      <w:sdtEndPr>
        <w:rPr>
          <w:rFonts w:eastAsiaTheme="minorHAnsi"/>
          <w:bCs w:val="0"/>
          <w:color w:val="auto"/>
          <w:sz w:val="24"/>
          <w:lang w:val="en-US"/>
        </w:rPr>
      </w:sdtEndPr>
      <w:sdtContent>
        <w:p w14:paraId="16F7C75E" w14:textId="77777777" w:rsidR="008C1857" w:rsidRPr="00DE2E12" w:rsidRDefault="008C1857" w:rsidP="000B250C">
          <w:pPr>
            <w:pStyle w:val="Heading2"/>
            <w:keepLines/>
            <w:numPr>
              <w:ilvl w:val="0"/>
              <w:numId w:val="0"/>
            </w:numPr>
            <w:suppressLineNumbers w:val="0"/>
            <w:shd w:val="clear" w:color="auto" w:fill="auto"/>
            <w:tabs>
              <w:tab w:val="left" w:pos="1134"/>
            </w:tabs>
            <w:spacing w:after="120" w:line="240" w:lineRule="auto"/>
            <w:ind w:left="576" w:hanging="576"/>
            <w:rPr>
              <w:rFonts w:eastAsia="Cambria" w:cs="Arial"/>
              <w:i w:val="0"/>
              <w:color w:val="A100FF"/>
              <w:sz w:val="32"/>
            </w:rPr>
          </w:pPr>
          <w:r w:rsidRPr="00DE2E12">
            <w:rPr>
              <w:rFonts w:eastAsia="Cambria" w:cs="Arial"/>
              <w:i w:val="0"/>
              <w:color w:val="A100FF"/>
              <w:sz w:val="32"/>
            </w:rPr>
            <w:t>Index</w:t>
          </w:r>
          <w:bookmarkEnd w:id="0"/>
        </w:p>
        <w:p w14:paraId="4EDA285F" w14:textId="56A14E2A" w:rsidR="00CA0441" w:rsidRDefault="008C1857">
          <w:pPr>
            <w:pStyle w:val="TOC2"/>
            <w:tabs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</w:rPr>
          </w:pPr>
          <w:r w:rsidRPr="00DE2E12">
            <w:rPr>
              <w:rFonts w:cs="Arial"/>
            </w:rPr>
            <w:fldChar w:fldCharType="begin"/>
          </w:r>
          <w:r w:rsidRPr="00DE2E12">
            <w:rPr>
              <w:rFonts w:cs="Arial"/>
            </w:rPr>
            <w:instrText xml:space="preserve"> TOC \o "1-3" \h \z \u </w:instrText>
          </w:r>
          <w:r w:rsidRPr="00DE2E12">
            <w:rPr>
              <w:rFonts w:cs="Arial"/>
            </w:rPr>
            <w:fldChar w:fldCharType="separate"/>
          </w:r>
          <w:hyperlink w:anchor="_Toc54121189" w:history="1">
            <w:r w:rsidR="00CA0441" w:rsidRPr="006B7D99">
              <w:rPr>
                <w:rStyle w:val="Hyperlink"/>
                <w:rFonts w:eastAsia="Cambria" w:cs="Arial"/>
                <w:noProof/>
              </w:rPr>
              <w:t>Index</w:t>
            </w:r>
            <w:r w:rsidR="00CA0441">
              <w:rPr>
                <w:noProof/>
                <w:webHidden/>
              </w:rPr>
              <w:tab/>
            </w:r>
            <w:r w:rsidR="00CA0441">
              <w:rPr>
                <w:noProof/>
                <w:webHidden/>
              </w:rPr>
              <w:fldChar w:fldCharType="begin"/>
            </w:r>
            <w:r w:rsidR="00CA0441">
              <w:rPr>
                <w:noProof/>
                <w:webHidden/>
              </w:rPr>
              <w:instrText xml:space="preserve"> PAGEREF _Toc54121189 \h </w:instrText>
            </w:r>
            <w:r w:rsidR="00CA0441">
              <w:rPr>
                <w:noProof/>
                <w:webHidden/>
              </w:rPr>
            </w:r>
            <w:r w:rsidR="00CA0441">
              <w:rPr>
                <w:noProof/>
                <w:webHidden/>
              </w:rPr>
              <w:fldChar w:fldCharType="separate"/>
            </w:r>
            <w:r w:rsidR="0013308D">
              <w:rPr>
                <w:noProof/>
                <w:webHidden/>
              </w:rPr>
              <w:t>2</w:t>
            </w:r>
            <w:r w:rsidR="00CA0441">
              <w:rPr>
                <w:noProof/>
                <w:webHidden/>
              </w:rPr>
              <w:fldChar w:fldCharType="end"/>
            </w:r>
          </w:hyperlink>
        </w:p>
        <w:p w14:paraId="224BB475" w14:textId="64689299" w:rsidR="00CA0441" w:rsidRDefault="00CA0441">
          <w:pPr>
            <w:pStyle w:val="TOC1"/>
            <w:tabs>
              <w:tab w:val="left" w:pos="482"/>
              <w:tab w:val="right" w:leader="dot" w:pos="9010"/>
            </w:tabs>
            <w:rPr>
              <w:rFonts w:asciiTheme="minorHAnsi" w:eastAsiaTheme="minorEastAsia" w:hAnsiTheme="minorHAnsi" w:cstheme="minorBidi"/>
              <w:b w:val="0"/>
              <w:noProof/>
            </w:rPr>
          </w:pPr>
          <w:hyperlink w:anchor="_Toc54121190" w:history="1">
            <w:r w:rsidRPr="006B7D99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</w:rPr>
              <w:tab/>
            </w:r>
            <w:bookmarkStart w:id="1" w:name="_Hlk55055912"/>
            <w:r w:rsidRPr="006B7D99">
              <w:rPr>
                <w:rStyle w:val="Hyperlink"/>
                <w:rFonts w:cs="Arial"/>
                <w:noProof/>
              </w:rPr>
              <w:t xml:space="preserve">Python </w:t>
            </w:r>
            <w:r w:rsidR="00095F0F">
              <w:rPr>
                <w:rStyle w:val="Hyperlink"/>
                <w:rFonts w:cs="Arial"/>
                <w:noProof/>
              </w:rPr>
              <w:t>text and csv file operation</w:t>
            </w:r>
            <w:bookmarkEnd w:id="1"/>
            <w:r w:rsidR="00095F0F">
              <w:rPr>
                <w:rStyle w:val="Hyperlink"/>
                <w:rFonts w:cs="Arial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08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CCCDF" w14:textId="185EFA08" w:rsidR="008C1857" w:rsidRPr="00DE2E12" w:rsidRDefault="008C1857" w:rsidP="008C1857">
          <w:pPr>
            <w:rPr>
              <w:rFonts w:ascii="Arial" w:hAnsi="Arial" w:cs="Arial"/>
            </w:rPr>
          </w:pPr>
          <w:r w:rsidRPr="00DE2E12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8FC3984" w14:textId="77777777" w:rsidR="008C1857" w:rsidRPr="00DE2E12" w:rsidRDefault="008C1857">
      <w:pPr>
        <w:rPr>
          <w:rFonts w:ascii="Arial" w:hAnsi="Arial" w:cs="Arial"/>
        </w:rPr>
      </w:pPr>
    </w:p>
    <w:p w14:paraId="4F3740C3" w14:textId="77777777" w:rsidR="008C1857" w:rsidRPr="00DE2E12" w:rsidRDefault="008C1857">
      <w:pPr>
        <w:rPr>
          <w:rFonts w:ascii="Arial" w:hAnsi="Arial" w:cs="Arial"/>
        </w:rPr>
      </w:pPr>
    </w:p>
    <w:p w14:paraId="15BC6171" w14:textId="77777777" w:rsidR="008C1857" w:rsidRPr="00DE2E12" w:rsidRDefault="008C1857">
      <w:pPr>
        <w:rPr>
          <w:rFonts w:ascii="Arial" w:hAnsi="Arial" w:cs="Arial"/>
        </w:rPr>
      </w:pPr>
      <w:r w:rsidRPr="00DE2E12">
        <w:rPr>
          <w:rFonts w:ascii="Arial" w:hAnsi="Arial" w:cs="Arial"/>
        </w:rPr>
        <w:br w:type="page"/>
      </w:r>
    </w:p>
    <w:p w14:paraId="76F2F567" w14:textId="572D73DE" w:rsidR="00DE2E12" w:rsidRDefault="00881A0A" w:rsidP="00DE2E12">
      <w:pPr>
        <w:pStyle w:val="Heading1"/>
        <w:rPr>
          <w:rFonts w:cs="Arial"/>
        </w:rPr>
      </w:pPr>
      <w:bookmarkStart w:id="2" w:name="_Toc54121190"/>
      <w:r w:rsidRPr="00881A0A">
        <w:rPr>
          <w:rFonts w:cs="Arial"/>
        </w:rPr>
        <w:lastRenderedPageBreak/>
        <w:t xml:space="preserve">Python </w:t>
      </w:r>
      <w:bookmarkEnd w:id="2"/>
      <w:r w:rsidR="00845E48" w:rsidRPr="00845E48">
        <w:rPr>
          <w:rFonts w:cs="Arial"/>
        </w:rPr>
        <w:t>text and csv file operation</w:t>
      </w:r>
    </w:p>
    <w:p w14:paraId="0CFE4475" w14:textId="79914769" w:rsidR="001D1C1F" w:rsidRDefault="00DC7FC0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Pr="00DC7FC0">
        <w:rPr>
          <w:rFonts w:ascii="Arial" w:hAnsi="Arial" w:cs="Arial"/>
        </w:rPr>
        <w:t xml:space="preserve">rite all file content into new file by </w:t>
      </w:r>
      <w:r w:rsidR="00293989" w:rsidRPr="00DC7FC0">
        <w:rPr>
          <w:rFonts w:ascii="Arial" w:hAnsi="Arial" w:cs="Arial"/>
        </w:rPr>
        <w:t>skipping</w:t>
      </w:r>
      <w:r w:rsidR="00293989">
        <w:rPr>
          <w:rFonts w:ascii="Arial" w:hAnsi="Arial" w:cs="Arial"/>
        </w:rPr>
        <w:t xml:space="preserve"> </w:t>
      </w:r>
      <w:r w:rsidR="00293989" w:rsidRPr="00DC7FC0">
        <w:rPr>
          <w:rFonts w:ascii="Arial" w:hAnsi="Arial" w:cs="Arial"/>
        </w:rPr>
        <w:t>line</w:t>
      </w:r>
      <w:r w:rsidRPr="00DC7FC0">
        <w:rPr>
          <w:rFonts w:ascii="Arial" w:hAnsi="Arial" w:cs="Arial"/>
        </w:rPr>
        <w:t xml:space="preserve"> 5</w:t>
      </w:r>
      <w:r w:rsidR="00664A70">
        <w:rPr>
          <w:rFonts w:ascii="Arial" w:hAnsi="Arial" w:cs="Arial"/>
        </w:rPr>
        <w:t xml:space="preserve"> </w:t>
      </w:r>
      <w:r w:rsidRPr="00DC7FC0">
        <w:rPr>
          <w:rFonts w:ascii="Arial" w:hAnsi="Arial" w:cs="Arial"/>
        </w:rPr>
        <w:t xml:space="preserve"> from following file</w:t>
      </w:r>
    </w:p>
    <w:p w14:paraId="008E35AB" w14:textId="73291FCF" w:rsidR="00731634" w:rsidRDefault="00731634" w:rsidP="00731634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Sample input </w:t>
      </w:r>
    </w:p>
    <w:p w14:paraId="574530ED" w14:textId="77777777" w:rsidR="005D060B" w:rsidRPr="005D060B" w:rsidRDefault="005D060B" w:rsidP="005D060B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  <w:r w:rsidRPr="005D060B">
        <w:rPr>
          <w:rFonts w:ascii="Arial" w:hAnsi="Arial" w:cs="Arial"/>
        </w:rPr>
        <w:t>test.txt file:</w:t>
      </w:r>
    </w:p>
    <w:p w14:paraId="1472E072" w14:textId="77777777" w:rsidR="005D060B" w:rsidRPr="005D060B" w:rsidRDefault="005D060B" w:rsidP="005D060B">
      <w:pPr>
        <w:pStyle w:val="ListParagraph"/>
        <w:jc w:val="both"/>
        <w:rPr>
          <w:rFonts w:ascii="Arial" w:hAnsi="Arial" w:cs="Arial"/>
        </w:rPr>
      </w:pPr>
    </w:p>
    <w:p w14:paraId="161941EB" w14:textId="77777777" w:rsidR="005D060B" w:rsidRPr="005D060B" w:rsidRDefault="005D060B" w:rsidP="006E471D">
      <w:pPr>
        <w:pStyle w:val="ListParagraph"/>
        <w:ind w:left="1440"/>
        <w:rPr>
          <w:rFonts w:ascii="Arial" w:hAnsi="Arial" w:cs="Arial"/>
        </w:rPr>
      </w:pPr>
      <w:r w:rsidRPr="005D060B">
        <w:rPr>
          <w:rFonts w:ascii="Arial" w:hAnsi="Arial" w:cs="Arial"/>
        </w:rPr>
        <w:t>line1</w:t>
      </w:r>
    </w:p>
    <w:p w14:paraId="6202994E" w14:textId="77777777" w:rsidR="005D060B" w:rsidRPr="005D060B" w:rsidRDefault="005D060B" w:rsidP="006E471D">
      <w:pPr>
        <w:pStyle w:val="ListParagraph"/>
        <w:ind w:left="1440"/>
        <w:rPr>
          <w:rFonts w:ascii="Arial" w:hAnsi="Arial" w:cs="Arial"/>
        </w:rPr>
      </w:pPr>
      <w:r w:rsidRPr="005D060B">
        <w:rPr>
          <w:rFonts w:ascii="Arial" w:hAnsi="Arial" w:cs="Arial"/>
        </w:rPr>
        <w:t>line2</w:t>
      </w:r>
    </w:p>
    <w:p w14:paraId="18C02360" w14:textId="77777777" w:rsidR="005D060B" w:rsidRPr="005D060B" w:rsidRDefault="005D060B" w:rsidP="006E471D">
      <w:pPr>
        <w:pStyle w:val="ListParagraph"/>
        <w:ind w:left="1440"/>
        <w:rPr>
          <w:rFonts w:ascii="Arial" w:hAnsi="Arial" w:cs="Arial"/>
        </w:rPr>
      </w:pPr>
      <w:r w:rsidRPr="005D060B">
        <w:rPr>
          <w:rFonts w:ascii="Arial" w:hAnsi="Arial" w:cs="Arial"/>
        </w:rPr>
        <w:t>line3</w:t>
      </w:r>
    </w:p>
    <w:p w14:paraId="1E19CBC8" w14:textId="77777777" w:rsidR="005D060B" w:rsidRPr="005D060B" w:rsidRDefault="005D060B" w:rsidP="006E471D">
      <w:pPr>
        <w:pStyle w:val="ListParagraph"/>
        <w:ind w:left="1440"/>
        <w:rPr>
          <w:rFonts w:ascii="Arial" w:hAnsi="Arial" w:cs="Arial"/>
        </w:rPr>
      </w:pPr>
      <w:r w:rsidRPr="005D060B">
        <w:rPr>
          <w:rFonts w:ascii="Arial" w:hAnsi="Arial" w:cs="Arial"/>
        </w:rPr>
        <w:t>line4</w:t>
      </w:r>
    </w:p>
    <w:p w14:paraId="5EAB6A15" w14:textId="77777777" w:rsidR="005D060B" w:rsidRPr="005D060B" w:rsidRDefault="005D060B" w:rsidP="006E471D">
      <w:pPr>
        <w:pStyle w:val="ListParagraph"/>
        <w:ind w:left="1440"/>
        <w:rPr>
          <w:rFonts w:ascii="Arial" w:hAnsi="Arial" w:cs="Arial"/>
        </w:rPr>
      </w:pPr>
      <w:r w:rsidRPr="005D060B">
        <w:rPr>
          <w:rFonts w:ascii="Arial" w:hAnsi="Arial" w:cs="Arial"/>
        </w:rPr>
        <w:t>line5</w:t>
      </w:r>
    </w:p>
    <w:p w14:paraId="71118AD5" w14:textId="77777777" w:rsidR="005D060B" w:rsidRPr="005D060B" w:rsidRDefault="005D060B" w:rsidP="006E471D">
      <w:pPr>
        <w:pStyle w:val="ListParagraph"/>
        <w:ind w:left="1440"/>
        <w:rPr>
          <w:rFonts w:ascii="Arial" w:hAnsi="Arial" w:cs="Arial"/>
        </w:rPr>
      </w:pPr>
      <w:r w:rsidRPr="005D060B">
        <w:rPr>
          <w:rFonts w:ascii="Arial" w:hAnsi="Arial" w:cs="Arial"/>
        </w:rPr>
        <w:t>line6</w:t>
      </w:r>
    </w:p>
    <w:p w14:paraId="0BB62CE8" w14:textId="4907FA1A" w:rsidR="005D060B" w:rsidRPr="004D78CE" w:rsidRDefault="005D060B" w:rsidP="006E471D">
      <w:pPr>
        <w:pStyle w:val="ListParagraph"/>
        <w:ind w:left="1440"/>
        <w:rPr>
          <w:rFonts w:ascii="Arial" w:hAnsi="Arial" w:cs="Arial"/>
        </w:rPr>
      </w:pPr>
      <w:r w:rsidRPr="005D060B">
        <w:rPr>
          <w:rFonts w:ascii="Arial" w:hAnsi="Arial" w:cs="Arial"/>
        </w:rPr>
        <w:t>line7</w:t>
      </w:r>
    </w:p>
    <w:p w14:paraId="2E4D2272" w14:textId="2ECBE8FB" w:rsidR="0091344F" w:rsidRDefault="001D1C1F" w:rsidP="00815986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</w:t>
      </w:r>
      <w:r w:rsidR="003F5464">
        <w:rPr>
          <w:rFonts w:ascii="Arial" w:hAnsi="Arial" w:cs="Arial"/>
        </w:rPr>
        <w:t xml:space="preserve">Sample output </w:t>
      </w:r>
    </w:p>
    <w:p w14:paraId="254DDC71" w14:textId="37746E85" w:rsidR="0058618D" w:rsidRPr="0058618D" w:rsidRDefault="0058618D" w:rsidP="0058618D">
      <w:pPr>
        <w:pStyle w:val="ListParagraph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58618D">
        <w:rPr>
          <w:rFonts w:ascii="Arial" w:hAnsi="Arial" w:cs="Arial"/>
        </w:rPr>
        <w:t>newFile.txt should be</w:t>
      </w:r>
    </w:p>
    <w:p w14:paraId="370E94BF" w14:textId="77777777" w:rsidR="0058618D" w:rsidRPr="0058618D" w:rsidRDefault="0058618D" w:rsidP="0058618D">
      <w:pPr>
        <w:pStyle w:val="ListParagraph"/>
        <w:ind w:left="1440"/>
        <w:jc w:val="both"/>
        <w:rPr>
          <w:rFonts w:ascii="Arial" w:hAnsi="Arial" w:cs="Arial"/>
        </w:rPr>
      </w:pPr>
    </w:p>
    <w:p w14:paraId="456D37FB" w14:textId="77777777" w:rsidR="0058618D" w:rsidRPr="0058618D" w:rsidRDefault="0058618D" w:rsidP="0058618D">
      <w:pPr>
        <w:pStyle w:val="ListParagraph"/>
        <w:ind w:left="1440"/>
        <w:jc w:val="both"/>
        <w:rPr>
          <w:rFonts w:ascii="Arial" w:hAnsi="Arial" w:cs="Arial"/>
        </w:rPr>
      </w:pPr>
      <w:r w:rsidRPr="0058618D">
        <w:rPr>
          <w:rFonts w:ascii="Arial" w:hAnsi="Arial" w:cs="Arial"/>
        </w:rPr>
        <w:t>line1</w:t>
      </w:r>
    </w:p>
    <w:p w14:paraId="0A0974CC" w14:textId="77777777" w:rsidR="0058618D" w:rsidRPr="0058618D" w:rsidRDefault="0058618D" w:rsidP="0058618D">
      <w:pPr>
        <w:pStyle w:val="ListParagraph"/>
        <w:ind w:left="1440"/>
        <w:jc w:val="both"/>
        <w:rPr>
          <w:rFonts w:ascii="Arial" w:hAnsi="Arial" w:cs="Arial"/>
        </w:rPr>
      </w:pPr>
      <w:r w:rsidRPr="0058618D">
        <w:rPr>
          <w:rFonts w:ascii="Arial" w:hAnsi="Arial" w:cs="Arial"/>
        </w:rPr>
        <w:t>line2</w:t>
      </w:r>
    </w:p>
    <w:p w14:paraId="27D27D11" w14:textId="77777777" w:rsidR="0058618D" w:rsidRPr="0058618D" w:rsidRDefault="0058618D" w:rsidP="0058618D">
      <w:pPr>
        <w:pStyle w:val="ListParagraph"/>
        <w:ind w:left="1440"/>
        <w:jc w:val="both"/>
        <w:rPr>
          <w:rFonts w:ascii="Arial" w:hAnsi="Arial" w:cs="Arial"/>
        </w:rPr>
      </w:pPr>
      <w:r w:rsidRPr="0058618D">
        <w:rPr>
          <w:rFonts w:ascii="Arial" w:hAnsi="Arial" w:cs="Arial"/>
        </w:rPr>
        <w:t>line3</w:t>
      </w:r>
    </w:p>
    <w:p w14:paraId="5114CF8A" w14:textId="77777777" w:rsidR="0058618D" w:rsidRPr="0058618D" w:rsidRDefault="0058618D" w:rsidP="0058618D">
      <w:pPr>
        <w:pStyle w:val="ListParagraph"/>
        <w:ind w:left="1440"/>
        <w:jc w:val="both"/>
        <w:rPr>
          <w:rFonts w:ascii="Arial" w:hAnsi="Arial" w:cs="Arial"/>
        </w:rPr>
      </w:pPr>
      <w:r w:rsidRPr="0058618D">
        <w:rPr>
          <w:rFonts w:ascii="Arial" w:hAnsi="Arial" w:cs="Arial"/>
        </w:rPr>
        <w:t>line4</w:t>
      </w:r>
    </w:p>
    <w:p w14:paraId="266ABD39" w14:textId="77777777" w:rsidR="0058618D" w:rsidRPr="0058618D" w:rsidRDefault="0058618D" w:rsidP="0058618D">
      <w:pPr>
        <w:pStyle w:val="ListParagraph"/>
        <w:ind w:left="1440"/>
        <w:jc w:val="both"/>
        <w:rPr>
          <w:rFonts w:ascii="Arial" w:hAnsi="Arial" w:cs="Arial"/>
        </w:rPr>
      </w:pPr>
      <w:r w:rsidRPr="0058618D">
        <w:rPr>
          <w:rFonts w:ascii="Arial" w:hAnsi="Arial" w:cs="Arial"/>
        </w:rPr>
        <w:t>line6</w:t>
      </w:r>
    </w:p>
    <w:p w14:paraId="5FB5AE2A" w14:textId="45E9EED8" w:rsidR="0058618D" w:rsidRDefault="0058618D" w:rsidP="0058618D">
      <w:pPr>
        <w:pStyle w:val="ListParagraph"/>
        <w:ind w:left="1440"/>
        <w:jc w:val="both"/>
        <w:rPr>
          <w:rFonts w:ascii="Arial" w:hAnsi="Arial" w:cs="Arial"/>
        </w:rPr>
      </w:pPr>
      <w:r w:rsidRPr="0058618D">
        <w:rPr>
          <w:rFonts w:ascii="Arial" w:hAnsi="Arial" w:cs="Arial"/>
        </w:rPr>
        <w:t>line7</w:t>
      </w:r>
    </w:p>
    <w:p w14:paraId="3A7CA9AA" w14:textId="77777777" w:rsidR="00627B20" w:rsidRPr="0091344F" w:rsidRDefault="00627B20" w:rsidP="0058618D">
      <w:pPr>
        <w:pStyle w:val="ListParagraph"/>
        <w:ind w:left="1440"/>
        <w:jc w:val="both"/>
        <w:rPr>
          <w:rFonts w:ascii="Arial" w:hAnsi="Arial" w:cs="Arial"/>
        </w:rPr>
      </w:pPr>
    </w:p>
    <w:p w14:paraId="602F3758" w14:textId="7821BBF0" w:rsidR="0091344F" w:rsidRPr="004D78CE" w:rsidRDefault="00617B23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Accept a file name from user and print the file contain from last line to first line </w:t>
      </w:r>
    </w:p>
    <w:p w14:paraId="3CCC320A" w14:textId="3063FAD7" w:rsidR="0091344F" w:rsidRPr="00F1541C" w:rsidRDefault="0091344F" w:rsidP="00F1541C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    </w:t>
      </w:r>
      <w:r w:rsidR="00CC3E8D">
        <w:rPr>
          <w:rFonts w:ascii="Arial" w:hAnsi="Arial" w:cs="Arial"/>
        </w:rPr>
        <w:t xml:space="preserve"> </w:t>
      </w:r>
    </w:p>
    <w:p w14:paraId="1105719D" w14:textId="77777777" w:rsidR="00CC3E8D" w:rsidRPr="004D78CE" w:rsidRDefault="00CC3E8D" w:rsidP="00815986">
      <w:pPr>
        <w:pStyle w:val="ListParagraph"/>
        <w:jc w:val="both"/>
        <w:rPr>
          <w:rFonts w:ascii="Arial" w:hAnsi="Arial" w:cs="Arial"/>
        </w:rPr>
      </w:pPr>
    </w:p>
    <w:p w14:paraId="4A57D5E7" w14:textId="075BA844" w:rsidR="000D0504" w:rsidRPr="000D0504" w:rsidRDefault="000D0504" w:rsidP="000D0504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0D0504">
        <w:rPr>
          <w:rFonts w:ascii="Arial" w:hAnsi="Arial" w:cs="Arial"/>
        </w:rPr>
        <w:t xml:space="preserve">Accept data from user till the user enter </w:t>
      </w:r>
      <w:r w:rsidR="008E37A1">
        <w:rPr>
          <w:rFonts w:ascii="Arial" w:hAnsi="Arial" w:cs="Arial"/>
        </w:rPr>
        <w:t>‘</w:t>
      </w:r>
      <w:r w:rsidRPr="000D0504">
        <w:rPr>
          <w:rFonts w:ascii="Arial" w:hAnsi="Arial" w:cs="Arial"/>
        </w:rPr>
        <w:t>stop</w:t>
      </w:r>
      <w:r w:rsidR="008E37A1">
        <w:rPr>
          <w:rFonts w:ascii="Arial" w:hAnsi="Arial" w:cs="Arial"/>
        </w:rPr>
        <w:t>’</w:t>
      </w:r>
      <w:r w:rsidRPr="000D0504">
        <w:rPr>
          <w:rFonts w:ascii="Arial" w:hAnsi="Arial" w:cs="Arial"/>
        </w:rPr>
        <w:t xml:space="preserve">. Write all data in CSV with each data on new line </w:t>
      </w:r>
    </w:p>
    <w:p w14:paraId="26B5D1B7" w14:textId="77777777" w:rsidR="000D0504" w:rsidRPr="000D0504" w:rsidRDefault="000D0504" w:rsidP="000D0504">
      <w:pPr>
        <w:ind w:left="720"/>
        <w:jc w:val="both"/>
        <w:rPr>
          <w:rFonts w:ascii="Arial" w:hAnsi="Arial" w:cs="Arial"/>
        </w:rPr>
      </w:pPr>
      <w:r w:rsidRPr="000D0504">
        <w:rPr>
          <w:rFonts w:ascii="Arial" w:hAnsi="Arial" w:cs="Arial"/>
        </w:rPr>
        <w:t xml:space="preserve">Sample input </w:t>
      </w:r>
    </w:p>
    <w:p w14:paraId="283B284F" w14:textId="77777777" w:rsidR="000D0504" w:rsidRPr="000D0504" w:rsidRDefault="000D0504" w:rsidP="000D0504">
      <w:pPr>
        <w:ind w:left="720" w:firstLine="720"/>
        <w:jc w:val="both"/>
        <w:rPr>
          <w:rFonts w:ascii="Arial" w:hAnsi="Arial" w:cs="Arial"/>
        </w:rPr>
      </w:pPr>
      <w:r w:rsidRPr="000D0504">
        <w:rPr>
          <w:rFonts w:ascii="Arial" w:hAnsi="Arial" w:cs="Arial"/>
        </w:rPr>
        <w:t xml:space="preserve">ID     Name    Age </w:t>
      </w:r>
    </w:p>
    <w:p w14:paraId="0086157A" w14:textId="77777777" w:rsidR="000D0504" w:rsidRPr="000D0504" w:rsidRDefault="000D0504" w:rsidP="000D0504">
      <w:pPr>
        <w:ind w:left="720" w:firstLine="720"/>
        <w:jc w:val="both"/>
        <w:rPr>
          <w:rFonts w:ascii="Arial" w:hAnsi="Arial" w:cs="Arial"/>
        </w:rPr>
      </w:pPr>
      <w:r w:rsidRPr="000D0504">
        <w:rPr>
          <w:rFonts w:ascii="Arial" w:hAnsi="Arial" w:cs="Arial"/>
        </w:rPr>
        <w:t>110   Sam      22</w:t>
      </w:r>
    </w:p>
    <w:p w14:paraId="32F29455" w14:textId="77777777" w:rsidR="000D0504" w:rsidRPr="000D0504" w:rsidRDefault="000D0504" w:rsidP="000D0504">
      <w:pPr>
        <w:ind w:left="720" w:firstLine="720"/>
        <w:jc w:val="both"/>
        <w:rPr>
          <w:rFonts w:ascii="Arial" w:hAnsi="Arial" w:cs="Arial"/>
        </w:rPr>
      </w:pPr>
      <w:r w:rsidRPr="000D0504">
        <w:rPr>
          <w:rFonts w:ascii="Arial" w:hAnsi="Arial" w:cs="Arial"/>
        </w:rPr>
        <w:t>111   Paul      33</w:t>
      </w:r>
    </w:p>
    <w:p w14:paraId="75C90590" w14:textId="5B67CF3C" w:rsidR="001D1C1F" w:rsidRDefault="000D0504" w:rsidP="000D0504">
      <w:pPr>
        <w:ind w:left="720" w:firstLine="720"/>
        <w:jc w:val="both"/>
        <w:rPr>
          <w:rFonts w:ascii="Arial" w:hAnsi="Arial" w:cs="Arial"/>
        </w:rPr>
      </w:pPr>
      <w:r w:rsidRPr="000D0504">
        <w:rPr>
          <w:rFonts w:ascii="Arial" w:hAnsi="Arial" w:cs="Arial"/>
        </w:rPr>
        <w:t>102   Max       44</w:t>
      </w:r>
    </w:p>
    <w:p w14:paraId="38861C18" w14:textId="77777777" w:rsidR="000103B1" w:rsidRPr="004D78CE" w:rsidRDefault="000103B1" w:rsidP="000D0504">
      <w:pPr>
        <w:ind w:left="720" w:firstLine="720"/>
        <w:jc w:val="both"/>
        <w:rPr>
          <w:rFonts w:ascii="Arial" w:hAnsi="Arial" w:cs="Arial"/>
          <w:lang w:val="en-GB"/>
        </w:rPr>
      </w:pPr>
    </w:p>
    <w:p w14:paraId="4154326B" w14:textId="1D8B5E43" w:rsidR="00647B9F" w:rsidRPr="004D78CE" w:rsidRDefault="00D32F92" w:rsidP="00815986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Write a program which will open a word file and print all data of the word file and make a copy of that file </w:t>
      </w:r>
    </w:p>
    <w:p w14:paraId="7ED31235" w14:textId="1E4683D2" w:rsidR="00647B9F" w:rsidRPr="00D32F92" w:rsidRDefault="00647B9F" w:rsidP="00D32F92">
      <w:pPr>
        <w:pStyle w:val="ListParagraph"/>
        <w:jc w:val="both"/>
        <w:rPr>
          <w:rFonts w:ascii="Arial" w:hAnsi="Arial" w:cs="Arial"/>
        </w:rPr>
      </w:pPr>
      <w:r w:rsidRPr="004D78CE">
        <w:rPr>
          <w:rFonts w:ascii="Arial" w:hAnsi="Arial" w:cs="Arial"/>
        </w:rPr>
        <w:t xml:space="preserve">     </w:t>
      </w:r>
    </w:p>
    <w:p w14:paraId="09CD63D4" w14:textId="63DFF8A4" w:rsidR="00881A0A" w:rsidRPr="004D78CE" w:rsidRDefault="00881A0A" w:rsidP="00815986">
      <w:pPr>
        <w:jc w:val="both"/>
        <w:rPr>
          <w:rFonts w:ascii="Arial" w:hAnsi="Arial" w:cs="Arial"/>
          <w:lang w:val="en-GB"/>
        </w:rPr>
      </w:pPr>
    </w:p>
    <w:p w14:paraId="62F58851" w14:textId="24C65765" w:rsidR="00AF29A8" w:rsidRDefault="000E7721" w:rsidP="000E7721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Write a program which will print data of a p</w:t>
      </w:r>
      <w:r w:rsidR="004C5049">
        <w:rPr>
          <w:rFonts w:ascii="Arial" w:hAnsi="Arial" w:cs="Arial"/>
        </w:rPr>
        <w:t>df</w:t>
      </w:r>
      <w:r>
        <w:rPr>
          <w:rFonts w:ascii="Arial" w:hAnsi="Arial" w:cs="Arial"/>
        </w:rPr>
        <w:t xml:space="preserve"> </w:t>
      </w:r>
      <w:r w:rsidR="00F8659E">
        <w:rPr>
          <w:rFonts w:ascii="Arial" w:hAnsi="Arial" w:cs="Arial"/>
        </w:rPr>
        <w:t>file.</w:t>
      </w:r>
      <w:r>
        <w:rPr>
          <w:rFonts w:ascii="Arial" w:hAnsi="Arial" w:cs="Arial"/>
        </w:rPr>
        <w:t xml:space="preserve"> </w:t>
      </w:r>
    </w:p>
    <w:p w14:paraId="0BE14FD2" w14:textId="77777777" w:rsidR="00F8659E" w:rsidRDefault="00F8659E" w:rsidP="00F8659E">
      <w:pPr>
        <w:pStyle w:val="ListParagraph"/>
        <w:jc w:val="both"/>
        <w:rPr>
          <w:rFonts w:ascii="Arial" w:hAnsi="Arial" w:cs="Arial"/>
        </w:rPr>
      </w:pPr>
    </w:p>
    <w:p w14:paraId="581AF039" w14:textId="77777777" w:rsidR="00D16409" w:rsidRDefault="00F8659E" w:rsidP="00D16409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Write program to read  the contain of json file </w:t>
      </w:r>
    </w:p>
    <w:p w14:paraId="1EB17CC5" w14:textId="77777777" w:rsidR="00D16409" w:rsidRPr="00D16409" w:rsidRDefault="00D16409" w:rsidP="00D16409">
      <w:pPr>
        <w:pStyle w:val="ListParagraph"/>
        <w:rPr>
          <w:rFonts w:ascii="Arial" w:hAnsi="Arial" w:cs="Arial"/>
        </w:rPr>
      </w:pPr>
    </w:p>
    <w:p w14:paraId="22151ACA" w14:textId="77777777" w:rsidR="00D16409" w:rsidRDefault="00D16409" w:rsidP="00D16409">
      <w:pPr>
        <w:jc w:val="both"/>
        <w:rPr>
          <w:rFonts w:ascii="Arial" w:hAnsi="Arial" w:cs="Arial"/>
        </w:rPr>
      </w:pPr>
    </w:p>
    <w:p w14:paraId="46555228" w14:textId="77777777" w:rsidR="00D16409" w:rsidRDefault="00D16409" w:rsidP="00D16409">
      <w:pPr>
        <w:jc w:val="both"/>
        <w:rPr>
          <w:rFonts w:ascii="Arial" w:hAnsi="Arial" w:cs="Arial"/>
        </w:rPr>
      </w:pPr>
    </w:p>
    <w:p w14:paraId="22655E5B" w14:textId="77777777" w:rsidR="00D16409" w:rsidRDefault="00D16409" w:rsidP="00D16409">
      <w:pPr>
        <w:jc w:val="both"/>
        <w:rPr>
          <w:rFonts w:ascii="Arial" w:hAnsi="Arial" w:cs="Arial"/>
        </w:rPr>
      </w:pPr>
    </w:p>
    <w:p w14:paraId="5B306EDD" w14:textId="77777777" w:rsidR="00D16409" w:rsidRDefault="00D16409" w:rsidP="00D16409">
      <w:pPr>
        <w:jc w:val="both"/>
        <w:rPr>
          <w:rFonts w:ascii="Arial" w:hAnsi="Arial" w:cs="Arial"/>
        </w:rPr>
      </w:pPr>
    </w:p>
    <w:p w14:paraId="3D96E7D8" w14:textId="77777777" w:rsidR="00D16409" w:rsidRDefault="00D16409" w:rsidP="00D16409">
      <w:pPr>
        <w:jc w:val="both"/>
        <w:rPr>
          <w:rFonts w:ascii="Arial" w:hAnsi="Arial" w:cs="Arial"/>
        </w:rPr>
      </w:pPr>
    </w:p>
    <w:p w14:paraId="4D46E618" w14:textId="77777777" w:rsidR="00D16409" w:rsidRDefault="00D16409" w:rsidP="00D16409">
      <w:pPr>
        <w:jc w:val="both"/>
        <w:rPr>
          <w:rFonts w:ascii="Arial" w:hAnsi="Arial" w:cs="Arial"/>
        </w:rPr>
      </w:pPr>
    </w:p>
    <w:p w14:paraId="02CD599A" w14:textId="77777777" w:rsidR="00D16409" w:rsidRPr="00D16409" w:rsidRDefault="00D16409" w:rsidP="00D16409">
      <w:pPr>
        <w:jc w:val="both"/>
        <w:rPr>
          <w:rFonts w:ascii="Arial" w:hAnsi="Arial" w:cs="Arial"/>
        </w:rPr>
      </w:pPr>
    </w:p>
    <w:p w14:paraId="1C7E8F74" w14:textId="77777777" w:rsidR="00D16409" w:rsidRPr="00D16409" w:rsidRDefault="00D16409" w:rsidP="00D16409">
      <w:pPr>
        <w:pStyle w:val="ListParagraph"/>
        <w:rPr>
          <w:rFonts w:ascii="Arial" w:hAnsi="Arial" w:cs="Arial"/>
          <w:b/>
          <w:bCs/>
        </w:rPr>
      </w:pPr>
    </w:p>
    <w:p w14:paraId="43E8624C" w14:textId="7C0DA62A" w:rsidR="00D16409" w:rsidRPr="00D16409" w:rsidRDefault="00D16409" w:rsidP="00D16409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lastRenderedPageBreak/>
        <w:t>Write Data to a Text File</w:t>
      </w:r>
    </w:p>
    <w:p w14:paraId="7DEC1201" w14:textId="77777777" w:rsidR="00D16409" w:rsidRDefault="00D16409" w:rsidP="00D16409">
      <w:pPr>
        <w:jc w:val="both"/>
        <w:rPr>
          <w:rFonts w:ascii="Arial" w:hAnsi="Arial" w:cs="Arial"/>
          <w:b/>
          <w:bCs/>
        </w:rPr>
      </w:pPr>
    </w:p>
    <w:p w14:paraId="450FDA39" w14:textId="1AF32C02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Dataset:</w:t>
      </w:r>
    </w:p>
    <w:p w14:paraId="0C3383AB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data = [</w:t>
      </w:r>
    </w:p>
    <w:p w14:paraId="2F4EEB1F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"Alice, 25, Paris",</w:t>
      </w:r>
    </w:p>
    <w:p w14:paraId="019EE05A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"Bob, 30, London",</w:t>
      </w:r>
    </w:p>
    <w:p w14:paraId="4711993D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"Charlie, 22, New York",</w:t>
      </w:r>
    </w:p>
    <w:p w14:paraId="09308A03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"Diana, 28, Tokyo",</w:t>
      </w:r>
    </w:p>
    <w:p w14:paraId="262B53A8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"Ethan, 35, Dubai",</w:t>
      </w:r>
    </w:p>
    <w:p w14:paraId="67352135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"Frank, 40, Los Angeles",</w:t>
      </w:r>
    </w:p>
    <w:p w14:paraId="7C47CB89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"Grace, 32, Berlin",</w:t>
      </w:r>
    </w:p>
    <w:p w14:paraId="69584C70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"Hannah, 29, Sydney",</w:t>
      </w:r>
    </w:p>
    <w:p w14:paraId="7B7966AF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"Ivy, 26, Barcelona",</w:t>
      </w:r>
    </w:p>
    <w:p w14:paraId="7B654D65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"Jack, 38, Rome"</w:t>
      </w:r>
    </w:p>
    <w:p w14:paraId="7857056A" w14:textId="77777777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]</w:t>
      </w:r>
    </w:p>
    <w:p w14:paraId="7998CC2E" w14:textId="77777777" w:rsidR="00D16409" w:rsidRDefault="00D16409" w:rsidP="00F50450">
      <w:pPr>
        <w:ind w:left="720"/>
        <w:jc w:val="both"/>
        <w:rPr>
          <w:rFonts w:ascii="Arial" w:hAnsi="Arial" w:cs="Arial"/>
          <w:b/>
          <w:bCs/>
        </w:rPr>
      </w:pPr>
    </w:p>
    <w:p w14:paraId="5E4F1FED" w14:textId="77777777" w:rsid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Task:</w:t>
      </w:r>
      <w:r w:rsidRPr="00D16409">
        <w:rPr>
          <w:rFonts w:ascii="Arial" w:hAnsi="Arial" w:cs="Arial"/>
        </w:rPr>
        <w:br/>
      </w:r>
    </w:p>
    <w:p w14:paraId="3D7798BD" w14:textId="75DDF00D" w:rsidR="00D16409" w:rsidRPr="00D16409" w:rsidRDefault="00D16409" w:rsidP="00F50450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Write a Python program to:</w:t>
      </w:r>
    </w:p>
    <w:p w14:paraId="302B4D6C" w14:textId="77777777" w:rsidR="00D16409" w:rsidRPr="00D16409" w:rsidRDefault="00D16409" w:rsidP="00F50450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Open a file called users.txt in write mode ('w').</w:t>
      </w:r>
    </w:p>
    <w:p w14:paraId="0845FC02" w14:textId="77777777" w:rsidR="00D16409" w:rsidRPr="00D16409" w:rsidRDefault="00D16409" w:rsidP="00F50450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Write the contents of the data list to the file, each entry on a new line.</w:t>
      </w:r>
    </w:p>
    <w:p w14:paraId="7FE18F0C" w14:textId="77777777" w:rsidR="00D16409" w:rsidRPr="00D16409" w:rsidRDefault="00000000" w:rsidP="00D164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F7FF08E">
          <v:rect id="_x0000_i1025" style="width:0;height:1.5pt" o:hralign="center" o:hrstd="t" o:hr="t" fillcolor="#a0a0a0" stroked="f"/>
        </w:pict>
      </w:r>
    </w:p>
    <w:p w14:paraId="4026D1D5" w14:textId="77777777" w:rsidR="00F50450" w:rsidRDefault="00F50450" w:rsidP="00F50450">
      <w:pPr>
        <w:pStyle w:val="ListParagraph"/>
        <w:jc w:val="both"/>
        <w:rPr>
          <w:rFonts w:ascii="Arial" w:hAnsi="Arial" w:cs="Arial"/>
          <w:b/>
          <w:bCs/>
        </w:rPr>
      </w:pPr>
    </w:p>
    <w:p w14:paraId="0B39B3A7" w14:textId="65AD3067" w:rsidR="00D16409" w:rsidRPr="00F50450" w:rsidRDefault="00D16409" w:rsidP="00F5045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F50450">
        <w:rPr>
          <w:rFonts w:ascii="Arial" w:hAnsi="Arial" w:cs="Arial"/>
          <w:b/>
          <w:bCs/>
        </w:rPr>
        <w:t>Read Data from a Text File</w:t>
      </w:r>
    </w:p>
    <w:p w14:paraId="177767D6" w14:textId="77777777" w:rsidR="00F50450" w:rsidRDefault="00F50450" w:rsidP="00D16409">
      <w:pPr>
        <w:jc w:val="both"/>
        <w:rPr>
          <w:rFonts w:ascii="Arial" w:hAnsi="Arial" w:cs="Arial"/>
          <w:b/>
          <w:bCs/>
        </w:rPr>
      </w:pPr>
    </w:p>
    <w:p w14:paraId="3FADBD8C" w14:textId="2C4CC03B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Task:</w:t>
      </w:r>
    </w:p>
    <w:p w14:paraId="074D8053" w14:textId="77777777" w:rsidR="00D16409" w:rsidRPr="00D16409" w:rsidRDefault="00D16409" w:rsidP="009A6B2F">
      <w:pPr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Create a file users.txt with the following content: </w:t>
      </w:r>
    </w:p>
    <w:p w14:paraId="4340A92C" w14:textId="77777777" w:rsidR="00D16409" w:rsidRP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Alice, 25, Paris</w:t>
      </w:r>
    </w:p>
    <w:p w14:paraId="22A6DF98" w14:textId="77777777" w:rsidR="00D16409" w:rsidRP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Bob, 30, London</w:t>
      </w:r>
    </w:p>
    <w:p w14:paraId="76DC7F31" w14:textId="77777777" w:rsidR="00D16409" w:rsidRP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Charlie, 22, New York</w:t>
      </w:r>
    </w:p>
    <w:p w14:paraId="040864C1" w14:textId="77777777" w:rsidR="00D16409" w:rsidRP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Diana, 28, Tokyo</w:t>
      </w:r>
    </w:p>
    <w:p w14:paraId="510DED98" w14:textId="77777777" w:rsidR="00D16409" w:rsidRP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Ethan, 35, Dubai</w:t>
      </w:r>
    </w:p>
    <w:p w14:paraId="1E60C3E0" w14:textId="77777777" w:rsidR="00D16409" w:rsidRP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Frank, 40, Los Angeles</w:t>
      </w:r>
    </w:p>
    <w:p w14:paraId="0147322F" w14:textId="77777777" w:rsidR="00D16409" w:rsidRP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Grace, 32, Berlin</w:t>
      </w:r>
    </w:p>
    <w:p w14:paraId="235CE555" w14:textId="77777777" w:rsidR="00D16409" w:rsidRP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Hannah, 29, Sydney</w:t>
      </w:r>
    </w:p>
    <w:p w14:paraId="3DD6A075" w14:textId="77777777" w:rsidR="00D16409" w:rsidRP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Ivy, 26, Barcelona</w:t>
      </w:r>
    </w:p>
    <w:p w14:paraId="6DD67EC8" w14:textId="77777777" w:rsidR="00D16409" w:rsidRDefault="00D16409" w:rsidP="009A6B2F">
      <w:pPr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Jack, 38, Rome</w:t>
      </w:r>
    </w:p>
    <w:p w14:paraId="0BCF0C9D" w14:textId="77777777" w:rsidR="00F50450" w:rsidRPr="00D16409" w:rsidRDefault="00F50450" w:rsidP="009A6B2F">
      <w:pPr>
        <w:ind w:left="2160"/>
        <w:jc w:val="both"/>
        <w:rPr>
          <w:rFonts w:ascii="Arial" w:hAnsi="Arial" w:cs="Arial"/>
        </w:rPr>
      </w:pPr>
    </w:p>
    <w:p w14:paraId="58CAB1BF" w14:textId="77777777" w:rsidR="00D16409" w:rsidRDefault="00D16409" w:rsidP="009A6B2F">
      <w:pPr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Write a Python program to: </w:t>
      </w:r>
    </w:p>
    <w:p w14:paraId="6F6A04E4" w14:textId="77777777" w:rsidR="009A6B2F" w:rsidRPr="00D16409" w:rsidRDefault="009A6B2F" w:rsidP="009A6B2F">
      <w:pPr>
        <w:ind w:left="1440"/>
        <w:jc w:val="both"/>
        <w:rPr>
          <w:rFonts w:ascii="Arial" w:hAnsi="Arial" w:cs="Arial"/>
        </w:rPr>
      </w:pPr>
    </w:p>
    <w:p w14:paraId="7311C639" w14:textId="77777777" w:rsidR="00D16409" w:rsidRPr="00D16409" w:rsidRDefault="00D16409" w:rsidP="009A6B2F">
      <w:pPr>
        <w:numPr>
          <w:ilvl w:val="1"/>
          <w:numId w:val="16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Open users.txt in read mode ('r').</w:t>
      </w:r>
    </w:p>
    <w:p w14:paraId="0BEE70BF" w14:textId="77777777" w:rsidR="00D16409" w:rsidRPr="00D16409" w:rsidRDefault="00D16409" w:rsidP="009A6B2F">
      <w:pPr>
        <w:numPr>
          <w:ilvl w:val="1"/>
          <w:numId w:val="16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Read the file line by line and print the content.</w:t>
      </w:r>
    </w:p>
    <w:p w14:paraId="55680290" w14:textId="77777777" w:rsidR="00D16409" w:rsidRPr="00D16409" w:rsidRDefault="00000000" w:rsidP="00D164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A3C3327">
          <v:rect id="_x0000_i1026" style="width:0;height:1.5pt" o:hralign="center" o:hrstd="t" o:hr="t" fillcolor="#a0a0a0" stroked="f"/>
        </w:pict>
      </w:r>
    </w:p>
    <w:p w14:paraId="5D59391C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2C653C84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2AFE930F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0A121DD7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11627982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5FED640F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5DE33D28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12372A7A" w14:textId="5A7480AE" w:rsidR="00D16409" w:rsidRPr="00D16409" w:rsidRDefault="00D16409" w:rsidP="00F50450">
      <w:pPr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lastRenderedPageBreak/>
        <w:t>Append Data to a Text File</w:t>
      </w:r>
    </w:p>
    <w:p w14:paraId="1DA53650" w14:textId="77777777" w:rsidR="009A6B2F" w:rsidRDefault="009A6B2F" w:rsidP="00D16409">
      <w:pPr>
        <w:jc w:val="both"/>
        <w:rPr>
          <w:rFonts w:ascii="Arial" w:hAnsi="Arial" w:cs="Arial"/>
          <w:b/>
          <w:bCs/>
        </w:rPr>
      </w:pPr>
    </w:p>
    <w:p w14:paraId="69654DD4" w14:textId="5DC3050A" w:rsidR="00D16409" w:rsidRDefault="00D16409" w:rsidP="009A6B2F">
      <w:pPr>
        <w:ind w:left="720"/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Dataset:</w:t>
      </w:r>
    </w:p>
    <w:p w14:paraId="299A959B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6E67B11A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new_data = [</w:t>
      </w:r>
    </w:p>
    <w:p w14:paraId="1B0232A6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"Kevin, 27, Amsterdam",</w:t>
      </w:r>
    </w:p>
    <w:p w14:paraId="3E5DDC0D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"Lily, 24, Zurich"</w:t>
      </w:r>
    </w:p>
    <w:p w14:paraId="31CFBF15" w14:textId="77777777" w:rsid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]</w:t>
      </w:r>
    </w:p>
    <w:p w14:paraId="4933A80E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09E252BD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Task:</w:t>
      </w:r>
    </w:p>
    <w:p w14:paraId="4A8CC26C" w14:textId="77777777" w:rsidR="00D16409" w:rsidRPr="00D16409" w:rsidRDefault="00D16409" w:rsidP="009A6B2F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Open the file users.txt (from the previous question) in append mode ('a').</w:t>
      </w:r>
    </w:p>
    <w:p w14:paraId="150B980E" w14:textId="77777777" w:rsidR="00D16409" w:rsidRPr="00D16409" w:rsidRDefault="00D16409" w:rsidP="009A6B2F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Append the new entries in new_data to the file.</w:t>
      </w:r>
    </w:p>
    <w:p w14:paraId="78D51D5C" w14:textId="77777777" w:rsidR="00D16409" w:rsidRDefault="00D16409" w:rsidP="009A6B2F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Verify by reading the file and printing the content.</w:t>
      </w:r>
    </w:p>
    <w:p w14:paraId="3D65D4F1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22D44F2E" w14:textId="77777777" w:rsidR="00D16409" w:rsidRPr="00D16409" w:rsidRDefault="00000000" w:rsidP="00D164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52834884">
          <v:rect id="_x0000_i1027" style="width:0;height:1.5pt" o:hralign="center" o:hrstd="t" o:hr="t" fillcolor="#a0a0a0" stroked="f"/>
        </w:pict>
      </w:r>
    </w:p>
    <w:p w14:paraId="4C3E1D13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45EE5BD2" w14:textId="44AB7459" w:rsidR="00D16409" w:rsidRDefault="00D16409" w:rsidP="00F50450">
      <w:pPr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Write Dictionary to a CSV File</w:t>
      </w:r>
    </w:p>
    <w:p w14:paraId="7EA1A695" w14:textId="77777777" w:rsidR="009A6B2F" w:rsidRPr="00D16409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64456566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Dataset:</w:t>
      </w:r>
    </w:p>
    <w:p w14:paraId="0BF01BC4" w14:textId="77777777" w:rsidR="009A6B2F" w:rsidRDefault="009A6B2F" w:rsidP="009A6B2F">
      <w:pPr>
        <w:ind w:left="720"/>
        <w:jc w:val="both"/>
        <w:rPr>
          <w:rFonts w:ascii="Arial" w:hAnsi="Arial" w:cs="Arial"/>
        </w:rPr>
      </w:pPr>
    </w:p>
    <w:p w14:paraId="554FD94A" w14:textId="68F14BA6" w:rsidR="00D16409" w:rsidRPr="00D16409" w:rsidRDefault="00D16409" w:rsidP="009A6B2F">
      <w:pPr>
        <w:ind w:left="720"/>
        <w:jc w:val="both"/>
        <w:rPr>
          <w:rFonts w:cstheme="minorHAnsi"/>
          <w:color w:val="FF0000"/>
        </w:rPr>
      </w:pPr>
      <w:r w:rsidRPr="00D16409">
        <w:rPr>
          <w:rFonts w:cstheme="minorHAnsi"/>
          <w:color w:val="FF0000"/>
        </w:rPr>
        <w:t>data = {</w:t>
      </w:r>
    </w:p>
    <w:p w14:paraId="734FC08D" w14:textId="77777777" w:rsidR="00D16409" w:rsidRPr="00D16409" w:rsidRDefault="00D16409" w:rsidP="009A6B2F">
      <w:pPr>
        <w:ind w:left="720"/>
        <w:jc w:val="both"/>
        <w:rPr>
          <w:rFonts w:cstheme="minorHAnsi"/>
          <w:color w:val="FF0000"/>
        </w:rPr>
      </w:pPr>
      <w:r w:rsidRPr="00D16409">
        <w:rPr>
          <w:rFonts w:cstheme="minorHAnsi"/>
          <w:color w:val="FF0000"/>
        </w:rPr>
        <w:t xml:space="preserve">    "Name": ["Alice", "Bob", "Charlie", "Diana", "Ethan", "Frank", "Grace", "Hannah", "Ivy", "Jack"],</w:t>
      </w:r>
    </w:p>
    <w:p w14:paraId="559AC4CD" w14:textId="77777777" w:rsidR="00D16409" w:rsidRPr="00D16409" w:rsidRDefault="00D16409" w:rsidP="009A6B2F">
      <w:pPr>
        <w:ind w:left="720"/>
        <w:jc w:val="both"/>
        <w:rPr>
          <w:rFonts w:cstheme="minorHAnsi"/>
          <w:color w:val="FF0000"/>
        </w:rPr>
      </w:pPr>
      <w:r w:rsidRPr="00D16409">
        <w:rPr>
          <w:rFonts w:cstheme="minorHAnsi"/>
          <w:color w:val="FF0000"/>
        </w:rPr>
        <w:t xml:space="preserve">    "Age": [25, 30, 22, 28, 35, 40, 32, 29, 26, 38],</w:t>
      </w:r>
    </w:p>
    <w:p w14:paraId="2D7CD5C0" w14:textId="77777777" w:rsidR="00D16409" w:rsidRPr="00D16409" w:rsidRDefault="00D16409" w:rsidP="009A6B2F">
      <w:pPr>
        <w:ind w:left="720"/>
        <w:jc w:val="both"/>
        <w:rPr>
          <w:rFonts w:cstheme="minorHAnsi"/>
          <w:color w:val="FF0000"/>
        </w:rPr>
      </w:pPr>
      <w:r w:rsidRPr="00D16409">
        <w:rPr>
          <w:rFonts w:cstheme="minorHAnsi"/>
          <w:color w:val="FF0000"/>
        </w:rPr>
        <w:t xml:space="preserve">    "City": ["Paris", "London", "New York", "Tokyo", "Dubai", "Los Angeles", "Berlin", "Sydney", "Barcelona", "Rome"]</w:t>
      </w:r>
    </w:p>
    <w:p w14:paraId="2920E218" w14:textId="77777777" w:rsidR="00D16409" w:rsidRPr="009A6B2F" w:rsidRDefault="00D16409" w:rsidP="009A6B2F">
      <w:pPr>
        <w:ind w:left="720"/>
        <w:jc w:val="both"/>
        <w:rPr>
          <w:rFonts w:cstheme="minorHAnsi"/>
          <w:color w:val="FF0000"/>
        </w:rPr>
      </w:pPr>
      <w:r w:rsidRPr="00D16409">
        <w:rPr>
          <w:rFonts w:cstheme="minorHAnsi"/>
          <w:color w:val="FF0000"/>
        </w:rPr>
        <w:t>}</w:t>
      </w:r>
    </w:p>
    <w:p w14:paraId="545C0324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6D8E8729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Task:</w:t>
      </w:r>
    </w:p>
    <w:p w14:paraId="0FE424F0" w14:textId="77777777" w:rsidR="00D16409" w:rsidRDefault="00D16409" w:rsidP="009A6B2F">
      <w:pPr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Write a Python program to: </w:t>
      </w:r>
    </w:p>
    <w:p w14:paraId="0960665B" w14:textId="77777777" w:rsidR="009A6B2F" w:rsidRPr="00D16409" w:rsidRDefault="009A6B2F" w:rsidP="009A6B2F">
      <w:pPr>
        <w:ind w:left="1440"/>
        <w:jc w:val="both"/>
        <w:rPr>
          <w:rFonts w:ascii="Arial" w:hAnsi="Arial" w:cs="Arial"/>
        </w:rPr>
      </w:pPr>
    </w:p>
    <w:p w14:paraId="3E69B42C" w14:textId="77777777" w:rsidR="00D16409" w:rsidRPr="00D16409" w:rsidRDefault="00D16409" w:rsidP="009A6B2F">
      <w:pPr>
        <w:numPr>
          <w:ilvl w:val="1"/>
          <w:numId w:val="18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Open a CSV file called user_data.csv in write mode.</w:t>
      </w:r>
    </w:p>
    <w:p w14:paraId="7831E388" w14:textId="77777777" w:rsidR="00D16409" w:rsidRDefault="00D16409" w:rsidP="009A6B2F">
      <w:pPr>
        <w:numPr>
          <w:ilvl w:val="1"/>
          <w:numId w:val="18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Write the dictionary data to the CSV file, with the column headers ("Name", "Age", "City") as the first row.</w:t>
      </w:r>
    </w:p>
    <w:p w14:paraId="7DD9746C" w14:textId="77777777" w:rsidR="009A6B2F" w:rsidRPr="00D16409" w:rsidRDefault="009A6B2F" w:rsidP="009A6B2F">
      <w:pPr>
        <w:ind w:left="1440"/>
        <w:jc w:val="both"/>
        <w:rPr>
          <w:rFonts w:ascii="Arial" w:hAnsi="Arial" w:cs="Arial"/>
        </w:rPr>
      </w:pPr>
    </w:p>
    <w:p w14:paraId="2CF2D9A9" w14:textId="77777777" w:rsidR="00D16409" w:rsidRPr="00D16409" w:rsidRDefault="00000000" w:rsidP="00D164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181D8A2">
          <v:rect id="_x0000_i1028" style="width:0;height:1.5pt" o:hralign="center" o:hrstd="t" o:hr="t" fillcolor="#a0a0a0" stroked="f"/>
        </w:pict>
      </w:r>
    </w:p>
    <w:p w14:paraId="2EDB4F67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4A66F0C7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4C50112A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0112620F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2C4834D2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69F7097E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777593CA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2B66CE73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14210A90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35257FEF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607A3676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4380A590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24E10DB1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1ABEFBDD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0BCC4DE1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7B94E89B" w14:textId="179011F8" w:rsidR="00D16409" w:rsidRPr="00D16409" w:rsidRDefault="00D16409" w:rsidP="00F50450">
      <w:pPr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Read CSV File and Print Data</w:t>
      </w:r>
    </w:p>
    <w:p w14:paraId="6E39DA66" w14:textId="77777777" w:rsidR="009A6B2F" w:rsidRDefault="009A6B2F" w:rsidP="00D16409">
      <w:pPr>
        <w:jc w:val="both"/>
        <w:rPr>
          <w:rFonts w:ascii="Arial" w:hAnsi="Arial" w:cs="Arial"/>
          <w:b/>
          <w:bCs/>
        </w:rPr>
      </w:pPr>
    </w:p>
    <w:p w14:paraId="1AAC75B3" w14:textId="0D0E074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Dataset:</w:t>
      </w:r>
      <w:r w:rsidRPr="00D16409">
        <w:rPr>
          <w:rFonts w:ascii="Arial" w:hAnsi="Arial" w:cs="Arial"/>
        </w:rPr>
        <w:br/>
        <w:t>Create a CSV file named user_data.csv with the following data:</w:t>
      </w:r>
    </w:p>
    <w:p w14:paraId="0CEDB79C" w14:textId="77777777" w:rsidR="009A6B2F" w:rsidRDefault="009A6B2F" w:rsidP="009A6B2F">
      <w:pPr>
        <w:ind w:left="720"/>
        <w:jc w:val="both"/>
        <w:rPr>
          <w:rFonts w:ascii="Arial" w:hAnsi="Arial" w:cs="Arial"/>
        </w:rPr>
      </w:pPr>
    </w:p>
    <w:p w14:paraId="652C2360" w14:textId="3C7C7051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Name,Age,City</w:t>
      </w:r>
    </w:p>
    <w:p w14:paraId="6956016C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Alice,25,Paris</w:t>
      </w:r>
    </w:p>
    <w:p w14:paraId="23818D7D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Bob,30,London</w:t>
      </w:r>
    </w:p>
    <w:p w14:paraId="3C1DB48D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Charlie,22,New York</w:t>
      </w:r>
    </w:p>
    <w:p w14:paraId="5AA44B48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Diana,28,Tokyo</w:t>
      </w:r>
    </w:p>
    <w:p w14:paraId="6BE8DCA0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Ethan,35,Dubai</w:t>
      </w:r>
    </w:p>
    <w:p w14:paraId="5F64CD4D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Frank,40,Los Angeles</w:t>
      </w:r>
    </w:p>
    <w:p w14:paraId="3924E175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Grace,32,Berlin</w:t>
      </w:r>
    </w:p>
    <w:p w14:paraId="56EA2137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Hannah,29,Sydney</w:t>
      </w:r>
    </w:p>
    <w:p w14:paraId="6F092168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Ivy,26,Barcelona</w:t>
      </w:r>
    </w:p>
    <w:p w14:paraId="4C53783C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Jack,38,Rome</w:t>
      </w:r>
    </w:p>
    <w:p w14:paraId="010DE02E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39386D8A" w14:textId="16A98988" w:rsidR="00D16409" w:rsidRDefault="00D16409" w:rsidP="009A6B2F">
      <w:pPr>
        <w:ind w:left="720"/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Task:</w:t>
      </w:r>
    </w:p>
    <w:p w14:paraId="0C493824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44CF1582" w14:textId="77777777" w:rsidR="00D16409" w:rsidRPr="00D16409" w:rsidRDefault="00D16409" w:rsidP="009A6B2F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Write a Python program to: </w:t>
      </w:r>
    </w:p>
    <w:p w14:paraId="5778F5EA" w14:textId="77777777" w:rsidR="00D16409" w:rsidRPr="00D16409" w:rsidRDefault="00D16409" w:rsidP="009A6B2F">
      <w:pPr>
        <w:numPr>
          <w:ilvl w:val="1"/>
          <w:numId w:val="19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Open the file user_data.csv in read mode.</w:t>
      </w:r>
    </w:p>
    <w:p w14:paraId="567EFC1B" w14:textId="77777777" w:rsidR="00D16409" w:rsidRDefault="00D16409" w:rsidP="009A6B2F">
      <w:pPr>
        <w:numPr>
          <w:ilvl w:val="1"/>
          <w:numId w:val="19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Read the file and print the contents line by line.</w:t>
      </w:r>
    </w:p>
    <w:p w14:paraId="1B0D055A" w14:textId="77777777" w:rsidR="009A6B2F" w:rsidRPr="00D16409" w:rsidRDefault="009A6B2F" w:rsidP="009A6B2F">
      <w:pPr>
        <w:ind w:left="1440"/>
        <w:jc w:val="both"/>
        <w:rPr>
          <w:rFonts w:ascii="Arial" w:hAnsi="Arial" w:cs="Arial"/>
        </w:rPr>
      </w:pPr>
    </w:p>
    <w:p w14:paraId="609A7970" w14:textId="77777777" w:rsidR="00D16409" w:rsidRPr="00D16409" w:rsidRDefault="00000000" w:rsidP="00D164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D6068D0">
          <v:rect id="_x0000_i1029" style="width:0;height:1.5pt" o:hralign="center" o:hrstd="t" o:hr="t" fillcolor="#a0a0a0" stroked="f"/>
        </w:pict>
      </w:r>
    </w:p>
    <w:p w14:paraId="55FC8B76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2131B187" w14:textId="6F192818" w:rsidR="00D16409" w:rsidRDefault="00D16409" w:rsidP="00F50450">
      <w:pPr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Count the Number of Lines in a File</w:t>
      </w:r>
    </w:p>
    <w:p w14:paraId="2879FAE0" w14:textId="77777777" w:rsidR="009A6B2F" w:rsidRPr="00D16409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38708C92" w14:textId="77777777" w:rsidR="009A6B2F" w:rsidRDefault="00D16409" w:rsidP="009A6B2F">
      <w:pPr>
        <w:ind w:left="720"/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Dataset:</w:t>
      </w:r>
    </w:p>
    <w:p w14:paraId="0A745AD8" w14:textId="6A9A31AC" w:rsid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br/>
        <w:t>Create a text file trip_data.txt containing the following data:</w:t>
      </w:r>
    </w:p>
    <w:p w14:paraId="77702672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2CCDB8EE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Paris, Alice, 1200</w:t>
      </w:r>
    </w:p>
    <w:p w14:paraId="6B3C5F98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London, Bob, 900</w:t>
      </w:r>
    </w:p>
    <w:p w14:paraId="062C41F5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New York, Charlie, 1500</w:t>
      </w:r>
    </w:p>
    <w:p w14:paraId="6AEB11AB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Tokyo, Diana, 2000</w:t>
      </w:r>
    </w:p>
    <w:p w14:paraId="5711B9C4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Dubai, Ethan, 1800</w:t>
      </w:r>
    </w:p>
    <w:p w14:paraId="5E107CBA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Los Angeles, Frank, 2200</w:t>
      </w:r>
    </w:p>
    <w:p w14:paraId="398DD452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Berlin, Grace, 1100</w:t>
      </w:r>
    </w:p>
    <w:p w14:paraId="11172515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Sydney, Hannah, 1250</w:t>
      </w:r>
    </w:p>
    <w:p w14:paraId="3FF6618F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Barcelona, Ivy, 1300</w:t>
      </w:r>
    </w:p>
    <w:p w14:paraId="6A097700" w14:textId="77777777" w:rsid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Rome, Jack, 1400</w:t>
      </w:r>
    </w:p>
    <w:p w14:paraId="57F8C568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62D38FA6" w14:textId="77777777" w:rsidR="009A6B2F" w:rsidRDefault="00D16409" w:rsidP="009A6B2F">
      <w:pPr>
        <w:ind w:left="720"/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Task:</w:t>
      </w:r>
    </w:p>
    <w:p w14:paraId="082722DB" w14:textId="7DB9FAB3" w:rsid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br/>
        <w:t>Write a Python program to:</w:t>
      </w:r>
    </w:p>
    <w:p w14:paraId="0DCE9690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6070D597" w14:textId="77777777" w:rsidR="00D16409" w:rsidRPr="00D16409" w:rsidRDefault="00D16409" w:rsidP="009A6B2F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Open the file trip_data.txt.</w:t>
      </w:r>
    </w:p>
    <w:p w14:paraId="63BEFE3C" w14:textId="77777777" w:rsidR="00D16409" w:rsidRPr="00D16409" w:rsidRDefault="00D16409" w:rsidP="009A6B2F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Count and print the number of lines in the file.</w:t>
      </w:r>
    </w:p>
    <w:p w14:paraId="312C31B8" w14:textId="77777777" w:rsidR="00D16409" w:rsidRPr="00D16409" w:rsidRDefault="00000000" w:rsidP="00D164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6A1C29D">
          <v:rect id="_x0000_i1030" style="width:0;height:1.5pt" o:hralign="center" o:hrstd="t" o:hr="t" fillcolor="#a0a0a0" stroked="f"/>
        </w:pict>
      </w:r>
    </w:p>
    <w:p w14:paraId="077C253B" w14:textId="1B3567D3" w:rsidR="00D16409" w:rsidRPr="00D16409" w:rsidRDefault="00D16409" w:rsidP="00F50450">
      <w:pPr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lastRenderedPageBreak/>
        <w:t xml:space="preserve"> Read and Write JSON Data</w:t>
      </w:r>
    </w:p>
    <w:p w14:paraId="30D7B218" w14:textId="77777777" w:rsidR="009A6B2F" w:rsidRDefault="009A6B2F" w:rsidP="00D16409">
      <w:pPr>
        <w:jc w:val="both"/>
        <w:rPr>
          <w:rFonts w:ascii="Arial" w:hAnsi="Arial" w:cs="Arial"/>
          <w:b/>
          <w:bCs/>
        </w:rPr>
      </w:pPr>
    </w:p>
    <w:p w14:paraId="40AD038D" w14:textId="6ADCB9FB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Dataset:</w:t>
      </w:r>
    </w:p>
    <w:p w14:paraId="43EC8CBB" w14:textId="77777777" w:rsidR="009A6B2F" w:rsidRDefault="009A6B2F" w:rsidP="009A6B2F">
      <w:pPr>
        <w:ind w:left="720"/>
        <w:jc w:val="both"/>
        <w:rPr>
          <w:rFonts w:ascii="Arial" w:hAnsi="Arial" w:cs="Arial"/>
        </w:rPr>
      </w:pPr>
    </w:p>
    <w:p w14:paraId="486E1E20" w14:textId="5DD80960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import json</w:t>
      </w:r>
    </w:p>
    <w:p w14:paraId="43868CAA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data = [</w:t>
      </w:r>
    </w:p>
    <w:p w14:paraId="1BCF23D6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"Alice", "Age": 25, "City": "Paris"},</w:t>
      </w:r>
    </w:p>
    <w:p w14:paraId="749E868E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"Bob", "Age": 30, "City": "London"},</w:t>
      </w:r>
    </w:p>
    <w:p w14:paraId="009CF02C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"Charlie", "Age": 22, "City": "New York"},</w:t>
      </w:r>
    </w:p>
    <w:p w14:paraId="1FB681C2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"Diana", "Age": 28, "City": "Tokyo"},</w:t>
      </w:r>
    </w:p>
    <w:p w14:paraId="379CA4AD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"Ethan", "Age": 35, "City": "Dubai"},</w:t>
      </w:r>
    </w:p>
    <w:p w14:paraId="0F6664D8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"Frank", "Age": 40, "City": "Los Angeles"},</w:t>
      </w:r>
    </w:p>
    <w:p w14:paraId="6637621F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"Grace", "Age": 32, "City": "Berlin"},</w:t>
      </w:r>
    </w:p>
    <w:p w14:paraId="75BC2D2E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"Hannah", "Age": 29, "City": "Sydney"},</w:t>
      </w:r>
    </w:p>
    <w:p w14:paraId="4F1E2975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"Ivy", "Age": 26, "City": "Barcelona"},</w:t>
      </w:r>
    </w:p>
    <w:p w14:paraId="53294F22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{"Name": "Jack", "Age": 38, "City": "Rome"}</w:t>
      </w:r>
    </w:p>
    <w:p w14:paraId="72CDBF30" w14:textId="77777777" w:rsid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]</w:t>
      </w:r>
    </w:p>
    <w:p w14:paraId="73424E7B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5A2C8D98" w14:textId="77777777" w:rsidR="00D16409" w:rsidRDefault="00D16409" w:rsidP="009A6B2F">
      <w:pPr>
        <w:ind w:left="720"/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Task:</w:t>
      </w:r>
    </w:p>
    <w:p w14:paraId="4556816B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7A40F57A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Write a Python program to: </w:t>
      </w:r>
    </w:p>
    <w:p w14:paraId="57B836DF" w14:textId="77777777" w:rsidR="009A6B2F" w:rsidRDefault="00D16409" w:rsidP="009A6B2F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Write the list of dictionaries data to a file user_data.json in JSON format.</w:t>
      </w:r>
    </w:p>
    <w:p w14:paraId="589939A2" w14:textId="6618927A" w:rsidR="00D16409" w:rsidRDefault="00D16409" w:rsidP="009A6B2F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Then read the user_data.json file and print the contents.</w:t>
      </w:r>
    </w:p>
    <w:p w14:paraId="5A26DD6A" w14:textId="77777777" w:rsidR="009A6B2F" w:rsidRPr="00D16409" w:rsidRDefault="009A6B2F" w:rsidP="009A6B2F">
      <w:pPr>
        <w:ind w:left="2160"/>
        <w:jc w:val="both"/>
        <w:rPr>
          <w:rFonts w:ascii="Arial" w:hAnsi="Arial" w:cs="Arial"/>
        </w:rPr>
      </w:pPr>
    </w:p>
    <w:p w14:paraId="0944E01C" w14:textId="77777777" w:rsidR="00D16409" w:rsidRPr="00D16409" w:rsidRDefault="00000000" w:rsidP="00D164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76B3CCB6">
          <v:rect id="_x0000_i1031" style="width:0;height:1.5pt" o:hralign="center" o:hrstd="t" o:hr="t" fillcolor="#a0a0a0" stroked="f"/>
        </w:pict>
      </w:r>
    </w:p>
    <w:p w14:paraId="163E6C13" w14:textId="77777777" w:rsidR="009A6B2F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325646FF" w14:textId="26872D92" w:rsidR="00D16409" w:rsidRDefault="00D16409" w:rsidP="00F50450">
      <w:pPr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Split and Write Data to Multiple Files</w:t>
      </w:r>
    </w:p>
    <w:p w14:paraId="7D5ADA60" w14:textId="77777777" w:rsidR="009A6B2F" w:rsidRPr="00D16409" w:rsidRDefault="009A6B2F" w:rsidP="009A6B2F">
      <w:pPr>
        <w:ind w:left="720"/>
        <w:jc w:val="both"/>
        <w:rPr>
          <w:rFonts w:ascii="Arial" w:hAnsi="Arial" w:cs="Arial"/>
          <w:b/>
          <w:bCs/>
        </w:rPr>
      </w:pPr>
    </w:p>
    <w:p w14:paraId="32EE80A6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Dataset:</w:t>
      </w:r>
    </w:p>
    <w:p w14:paraId="2B5AA23C" w14:textId="77777777" w:rsidR="009A6B2F" w:rsidRDefault="009A6B2F" w:rsidP="009A6B2F">
      <w:pPr>
        <w:ind w:left="720"/>
        <w:jc w:val="both"/>
        <w:rPr>
          <w:rFonts w:ascii="Arial" w:hAnsi="Arial" w:cs="Arial"/>
        </w:rPr>
      </w:pPr>
    </w:p>
    <w:p w14:paraId="02CA3C3F" w14:textId="21789E39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data = [</w:t>
      </w:r>
    </w:p>
    <w:p w14:paraId="2375EB7F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"Alice, 25, Paris",</w:t>
      </w:r>
    </w:p>
    <w:p w14:paraId="7DD819DD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"Bob, 30, London",</w:t>
      </w:r>
    </w:p>
    <w:p w14:paraId="66652300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"Charlie, 22, New York",</w:t>
      </w:r>
    </w:p>
    <w:p w14:paraId="50FCB09C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"Diana, 28, Tokyo",</w:t>
      </w:r>
    </w:p>
    <w:p w14:paraId="091022F2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"Ethan, 35, Dubai",</w:t>
      </w:r>
    </w:p>
    <w:p w14:paraId="4B196253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"Frank, 40, Los Angeles",</w:t>
      </w:r>
    </w:p>
    <w:p w14:paraId="27DDDDC6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"Grace, 32, Berlin",</w:t>
      </w:r>
    </w:p>
    <w:p w14:paraId="0591C3AF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"Hannah, 29, Sydney",</w:t>
      </w:r>
    </w:p>
    <w:p w14:paraId="440CC061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"Ivy, 26, Barcelona",</w:t>
      </w:r>
    </w:p>
    <w:p w14:paraId="383D1EBB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    "Jack, 38, Rome"</w:t>
      </w:r>
    </w:p>
    <w:p w14:paraId="1BD0CF71" w14:textId="77777777" w:rsid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]</w:t>
      </w:r>
    </w:p>
    <w:p w14:paraId="60B2329D" w14:textId="77777777" w:rsidR="009A6B2F" w:rsidRPr="00D16409" w:rsidRDefault="009A6B2F" w:rsidP="009A6B2F">
      <w:pPr>
        <w:ind w:left="720"/>
        <w:jc w:val="both"/>
        <w:rPr>
          <w:rFonts w:ascii="Arial" w:hAnsi="Arial" w:cs="Arial"/>
        </w:rPr>
      </w:pPr>
    </w:p>
    <w:p w14:paraId="34B2DDEB" w14:textId="77777777" w:rsidR="00D16409" w:rsidRPr="00D16409" w:rsidRDefault="00D16409" w:rsidP="009A6B2F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Task:</w:t>
      </w:r>
    </w:p>
    <w:p w14:paraId="4CF85F3B" w14:textId="77777777" w:rsidR="00D16409" w:rsidRPr="00D16409" w:rsidRDefault="00D16409" w:rsidP="00A25E96">
      <w:pPr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Write a Python program to: </w:t>
      </w:r>
    </w:p>
    <w:p w14:paraId="6F6A329F" w14:textId="77777777" w:rsidR="00D16409" w:rsidRPr="00D16409" w:rsidRDefault="00D16409" w:rsidP="009A6B2F">
      <w:pPr>
        <w:numPr>
          <w:ilvl w:val="1"/>
          <w:numId w:val="22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Split the data list into two parts.</w:t>
      </w:r>
    </w:p>
    <w:p w14:paraId="5824F5F2" w14:textId="77777777" w:rsidR="00D16409" w:rsidRDefault="00D16409" w:rsidP="009A6B2F">
      <w:pPr>
        <w:numPr>
          <w:ilvl w:val="1"/>
          <w:numId w:val="22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Write the first part to a file group1.txt and the second part to group2.txt.</w:t>
      </w:r>
    </w:p>
    <w:p w14:paraId="1CFC2C3E" w14:textId="77777777" w:rsidR="00D16409" w:rsidRPr="00D16409" w:rsidRDefault="00000000" w:rsidP="00D164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AC14D7D">
          <v:rect id="_x0000_i1032" style="width:0;height:1.5pt" o:hralign="center" o:hrstd="t" o:hr="t" fillcolor="#a0a0a0" stroked="f"/>
        </w:pict>
      </w:r>
    </w:p>
    <w:p w14:paraId="113A0C82" w14:textId="2D40D489" w:rsidR="00D16409" w:rsidRPr="00D16409" w:rsidRDefault="00D16409" w:rsidP="00F50450">
      <w:pPr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lastRenderedPageBreak/>
        <w:t>Find and Replace Text in a File</w:t>
      </w:r>
    </w:p>
    <w:p w14:paraId="315B88CE" w14:textId="77777777" w:rsidR="003B1029" w:rsidRDefault="003B1029" w:rsidP="00D16409">
      <w:pPr>
        <w:jc w:val="both"/>
        <w:rPr>
          <w:rFonts w:ascii="Arial" w:hAnsi="Arial" w:cs="Arial"/>
          <w:b/>
          <w:bCs/>
        </w:rPr>
      </w:pPr>
    </w:p>
    <w:p w14:paraId="0D625804" w14:textId="77777777" w:rsidR="003B1029" w:rsidRDefault="00D16409" w:rsidP="003B1029">
      <w:pPr>
        <w:ind w:left="720"/>
        <w:jc w:val="both"/>
        <w:rPr>
          <w:rFonts w:ascii="Arial" w:hAnsi="Arial" w:cs="Arial"/>
          <w:b/>
          <w:bCs/>
        </w:rPr>
      </w:pPr>
      <w:r w:rsidRPr="00D16409">
        <w:rPr>
          <w:rFonts w:ascii="Arial" w:hAnsi="Arial" w:cs="Arial"/>
          <w:b/>
          <w:bCs/>
        </w:rPr>
        <w:t>Dataset:</w:t>
      </w:r>
    </w:p>
    <w:p w14:paraId="7AFEA3BA" w14:textId="5CB7AC85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br/>
        <w:t>Create a file city_data.txt containing the following:</w:t>
      </w:r>
    </w:p>
    <w:p w14:paraId="448FD3A8" w14:textId="77777777" w:rsidR="003B1029" w:rsidRDefault="003B1029" w:rsidP="003B1029">
      <w:pPr>
        <w:ind w:left="720"/>
        <w:jc w:val="both"/>
        <w:rPr>
          <w:rFonts w:ascii="Arial" w:hAnsi="Arial" w:cs="Arial"/>
        </w:rPr>
      </w:pPr>
    </w:p>
    <w:p w14:paraId="15DC01DF" w14:textId="1F9C26F9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Paris</w:t>
      </w:r>
    </w:p>
    <w:p w14:paraId="34407FAF" w14:textId="77777777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London</w:t>
      </w:r>
    </w:p>
    <w:p w14:paraId="296F34D7" w14:textId="77777777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New York</w:t>
      </w:r>
    </w:p>
    <w:p w14:paraId="2A4AF4E6" w14:textId="77777777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Tokyo</w:t>
      </w:r>
    </w:p>
    <w:p w14:paraId="18A1D866" w14:textId="77777777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Dubai</w:t>
      </w:r>
    </w:p>
    <w:p w14:paraId="13F7876A" w14:textId="77777777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Los Angeles</w:t>
      </w:r>
    </w:p>
    <w:p w14:paraId="1A12B67E" w14:textId="77777777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Berlin</w:t>
      </w:r>
    </w:p>
    <w:p w14:paraId="5AEFB01A" w14:textId="77777777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Sydney</w:t>
      </w:r>
    </w:p>
    <w:p w14:paraId="3843B55B" w14:textId="77777777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Barcelona</w:t>
      </w:r>
    </w:p>
    <w:p w14:paraId="18912AB8" w14:textId="77777777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Rome</w:t>
      </w:r>
    </w:p>
    <w:p w14:paraId="2D09354F" w14:textId="77777777" w:rsidR="003B1029" w:rsidRDefault="003B1029" w:rsidP="003B1029">
      <w:pPr>
        <w:ind w:left="720"/>
        <w:jc w:val="both"/>
        <w:rPr>
          <w:rFonts w:ascii="Arial" w:hAnsi="Arial" w:cs="Arial"/>
          <w:b/>
          <w:bCs/>
        </w:rPr>
      </w:pPr>
    </w:p>
    <w:p w14:paraId="14209356" w14:textId="10D741EF" w:rsidR="00D16409" w:rsidRPr="00D16409" w:rsidRDefault="00D16409" w:rsidP="003B1029">
      <w:pPr>
        <w:ind w:left="720"/>
        <w:jc w:val="both"/>
        <w:rPr>
          <w:rFonts w:ascii="Arial" w:hAnsi="Arial" w:cs="Arial"/>
        </w:rPr>
      </w:pPr>
      <w:r w:rsidRPr="00D16409">
        <w:rPr>
          <w:rFonts w:ascii="Arial" w:hAnsi="Arial" w:cs="Arial"/>
          <w:b/>
          <w:bCs/>
        </w:rPr>
        <w:t>Task:</w:t>
      </w:r>
    </w:p>
    <w:p w14:paraId="40C11073" w14:textId="77777777" w:rsidR="00D16409" w:rsidRPr="00D16409" w:rsidRDefault="00D16409" w:rsidP="003B1029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 xml:space="preserve">Write a Python program to: </w:t>
      </w:r>
    </w:p>
    <w:p w14:paraId="49A0ED2F" w14:textId="77777777" w:rsidR="00D16409" w:rsidRPr="00D16409" w:rsidRDefault="00D16409" w:rsidP="003B1029">
      <w:pPr>
        <w:numPr>
          <w:ilvl w:val="1"/>
          <w:numId w:val="23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Read the file city_data.txt.</w:t>
      </w:r>
    </w:p>
    <w:p w14:paraId="3DB80302" w14:textId="77777777" w:rsidR="00D16409" w:rsidRPr="00D16409" w:rsidRDefault="00D16409" w:rsidP="003B1029">
      <w:pPr>
        <w:numPr>
          <w:ilvl w:val="1"/>
          <w:numId w:val="23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Replace the word "New York" with "San Francisco".</w:t>
      </w:r>
    </w:p>
    <w:p w14:paraId="575842E2" w14:textId="77777777" w:rsidR="00D16409" w:rsidRPr="00D16409" w:rsidRDefault="00D16409" w:rsidP="003B1029">
      <w:pPr>
        <w:numPr>
          <w:ilvl w:val="1"/>
          <w:numId w:val="23"/>
        </w:numPr>
        <w:tabs>
          <w:tab w:val="clear" w:pos="1440"/>
          <w:tab w:val="num" w:pos="2160"/>
        </w:tabs>
        <w:ind w:left="2160"/>
        <w:jc w:val="both"/>
        <w:rPr>
          <w:rFonts w:ascii="Arial" w:hAnsi="Arial" w:cs="Arial"/>
        </w:rPr>
      </w:pPr>
      <w:r w:rsidRPr="00D16409">
        <w:rPr>
          <w:rFonts w:ascii="Arial" w:hAnsi="Arial" w:cs="Arial"/>
        </w:rPr>
        <w:t>Write the updated content back to the same file.</w:t>
      </w:r>
    </w:p>
    <w:p w14:paraId="700ACC2A" w14:textId="77777777" w:rsidR="00D16409" w:rsidRPr="00D16409" w:rsidRDefault="00000000" w:rsidP="00D164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4C6997E">
          <v:rect id="_x0000_i1033" style="width:0;height:1.5pt" o:hralign="center" o:hrstd="t" o:hr="t" fillcolor="#a0a0a0" stroked="f"/>
        </w:pict>
      </w:r>
    </w:p>
    <w:p w14:paraId="57D09474" w14:textId="77777777" w:rsidR="003B1029" w:rsidRDefault="003B1029" w:rsidP="003B1029">
      <w:pPr>
        <w:ind w:left="720"/>
        <w:jc w:val="both"/>
        <w:rPr>
          <w:rFonts w:ascii="Arial" w:hAnsi="Arial" w:cs="Arial"/>
          <w:b/>
          <w:bCs/>
        </w:rPr>
      </w:pPr>
    </w:p>
    <w:p w14:paraId="5D6329EB" w14:textId="77777777" w:rsidR="00EA4658" w:rsidRDefault="00EA4658" w:rsidP="00243A21">
      <w:pPr>
        <w:ind w:left="720"/>
      </w:pPr>
    </w:p>
    <w:p w14:paraId="601521CA" w14:textId="77777777" w:rsidR="00374977" w:rsidRPr="0083561A" w:rsidRDefault="00374977" w:rsidP="0083561A">
      <w:pPr>
        <w:rPr>
          <w:rFonts w:ascii="Arial" w:hAnsi="Arial" w:cs="Arial"/>
        </w:rPr>
      </w:pPr>
    </w:p>
    <w:sectPr w:rsidR="00374977" w:rsidRPr="0083561A" w:rsidSect="008C1857">
      <w:headerReference w:type="default" r:id="rId14"/>
      <w:footerReference w:type="default" r:id="rId15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DCE6F" w14:textId="77777777" w:rsidR="002402DF" w:rsidRDefault="002402DF" w:rsidP="008E3B86">
      <w:r>
        <w:separator/>
      </w:r>
    </w:p>
  </w:endnote>
  <w:endnote w:type="continuationSeparator" w:id="0">
    <w:p w14:paraId="70EC9D4D" w14:textId="77777777" w:rsidR="002402DF" w:rsidRDefault="002402DF" w:rsidP="008E3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39F9" w14:textId="77777777" w:rsidR="005120DA" w:rsidRDefault="005120DA">
    <w:pPr>
      <w:pStyle w:val="Footer"/>
    </w:pPr>
  </w:p>
  <w:p w14:paraId="28DBD99A" w14:textId="77777777" w:rsidR="005120DA" w:rsidRDefault="005120DA">
    <w:pPr>
      <w:pStyle w:val="Footer"/>
    </w:pPr>
    <w:r>
      <w:rPr>
        <w:rFonts w:ascii="Arial" w:hAnsi="Arial" w:cs="Arial"/>
        <w:sz w:val="20"/>
      </w:rPr>
      <w:t>Copyright</w:t>
    </w:r>
    <w:r w:rsidRPr="00386193">
      <w:rPr>
        <w:rFonts w:ascii="Arial" w:hAnsi="Arial" w:cs="Arial"/>
        <w:sz w:val="20"/>
      </w:rPr>
      <w:t xml:space="preserve"> © 20</w:t>
    </w:r>
    <w:r>
      <w:rPr>
        <w:rFonts w:ascii="Arial" w:hAnsi="Arial" w:cs="Arial"/>
        <w:sz w:val="20"/>
      </w:rPr>
      <w:t>20</w:t>
    </w:r>
    <w:r w:rsidRPr="00386193">
      <w:rPr>
        <w:rFonts w:ascii="Arial" w:hAnsi="Arial" w:cs="Arial"/>
        <w:sz w:val="20"/>
      </w:rPr>
      <w:t xml:space="preserve"> Accenture</w:t>
    </w:r>
    <w:r>
      <w:rPr>
        <w:rFonts w:ascii="Arial" w:hAnsi="Arial" w:cs="Arial"/>
        <w:sz w:val="20"/>
      </w:rPr>
      <w:t>.</w:t>
    </w:r>
    <w:r w:rsidRPr="00386193">
      <w:rPr>
        <w:rFonts w:ascii="Arial" w:hAnsi="Arial" w:cs="Arial"/>
        <w:sz w:val="20"/>
      </w:rP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D288" w14:textId="77777777" w:rsidR="002402DF" w:rsidRDefault="002402DF" w:rsidP="008E3B86">
      <w:r>
        <w:separator/>
      </w:r>
    </w:p>
  </w:footnote>
  <w:footnote w:type="continuationSeparator" w:id="0">
    <w:p w14:paraId="7571FC68" w14:textId="77777777" w:rsidR="002402DF" w:rsidRDefault="002402DF" w:rsidP="008E3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7"/>
      <w:gridCol w:w="3007"/>
      <w:gridCol w:w="3007"/>
    </w:tblGrid>
    <w:tr w:rsidR="1119CCE0" w14:paraId="38C501DB" w14:textId="77777777" w:rsidTr="004D78CE">
      <w:tc>
        <w:tcPr>
          <w:tcW w:w="3007" w:type="dxa"/>
        </w:tcPr>
        <w:p w14:paraId="5222E85E" w14:textId="4423E22A" w:rsidR="1119CCE0" w:rsidRDefault="1119CCE0" w:rsidP="004D78CE">
          <w:pPr>
            <w:pStyle w:val="Header"/>
            <w:ind w:left="-115"/>
          </w:pPr>
        </w:p>
      </w:tc>
      <w:tc>
        <w:tcPr>
          <w:tcW w:w="3007" w:type="dxa"/>
        </w:tcPr>
        <w:p w14:paraId="1EB15817" w14:textId="4A860B0C" w:rsidR="1119CCE0" w:rsidRDefault="1119CCE0" w:rsidP="004D78CE">
          <w:pPr>
            <w:pStyle w:val="Header"/>
            <w:jc w:val="center"/>
          </w:pPr>
        </w:p>
      </w:tc>
      <w:tc>
        <w:tcPr>
          <w:tcW w:w="3007" w:type="dxa"/>
        </w:tcPr>
        <w:p w14:paraId="2FBE807A" w14:textId="7F0C5912" w:rsidR="1119CCE0" w:rsidRDefault="1119CCE0" w:rsidP="004D78CE">
          <w:pPr>
            <w:pStyle w:val="Header"/>
            <w:ind w:right="-115"/>
            <w:jc w:val="right"/>
          </w:pPr>
        </w:p>
      </w:tc>
    </w:tr>
  </w:tbl>
  <w:p w14:paraId="005F15A4" w14:textId="3BF1A42B" w:rsidR="1119CCE0" w:rsidRDefault="1119CCE0" w:rsidP="004D7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16422E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multilevel"/>
    <w:tmpl w:val="F9224B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89"/>
    <w:multiLevelType w:val="singleLevel"/>
    <w:tmpl w:val="785004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26652"/>
    <w:multiLevelType w:val="hybridMultilevel"/>
    <w:tmpl w:val="F05805DA"/>
    <w:lvl w:ilvl="0" w:tplc="7AAEDE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FE31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AC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BC4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06FA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84A2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647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6642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5EF9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052F6"/>
    <w:multiLevelType w:val="hybridMultilevel"/>
    <w:tmpl w:val="C600785C"/>
    <w:lvl w:ilvl="0" w:tplc="C2E68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D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EAE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B48C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BE3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88AE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360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EC9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87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BD34BD"/>
    <w:multiLevelType w:val="hybridMultilevel"/>
    <w:tmpl w:val="733C4CAE"/>
    <w:lvl w:ilvl="0" w:tplc="13E462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E30B8"/>
    <w:multiLevelType w:val="hybridMultilevel"/>
    <w:tmpl w:val="9954A06A"/>
    <w:lvl w:ilvl="0" w:tplc="8DA0B7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345B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90C1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5216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F45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E0EE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BAF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3A19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324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26D69"/>
    <w:multiLevelType w:val="hybridMultilevel"/>
    <w:tmpl w:val="FA32D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70892"/>
    <w:multiLevelType w:val="multilevel"/>
    <w:tmpl w:val="EF4E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7762A"/>
    <w:multiLevelType w:val="multilevel"/>
    <w:tmpl w:val="E83E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84102A"/>
    <w:multiLevelType w:val="multilevel"/>
    <w:tmpl w:val="8818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943BC"/>
    <w:multiLevelType w:val="hybridMultilevel"/>
    <w:tmpl w:val="7A8E2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AE6D24"/>
    <w:multiLevelType w:val="multilevel"/>
    <w:tmpl w:val="8C16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2C553B"/>
    <w:multiLevelType w:val="multilevel"/>
    <w:tmpl w:val="1500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0665D"/>
    <w:multiLevelType w:val="multilevel"/>
    <w:tmpl w:val="B8A2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3A734C"/>
    <w:multiLevelType w:val="hybridMultilevel"/>
    <w:tmpl w:val="FAC85E6E"/>
    <w:lvl w:ilvl="0" w:tplc="5E1E3B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0C663D"/>
    <w:multiLevelType w:val="hybridMultilevel"/>
    <w:tmpl w:val="117E5C26"/>
    <w:lvl w:ilvl="0" w:tplc="AF8C32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C4DA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D294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F4C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20BE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0475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26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B00F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21D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D00CDB"/>
    <w:multiLevelType w:val="hybridMultilevel"/>
    <w:tmpl w:val="A434ED98"/>
    <w:lvl w:ilvl="0" w:tplc="72746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6E73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6875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B03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94E1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8ADD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DADE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F006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D0B6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85E5D"/>
    <w:multiLevelType w:val="multilevel"/>
    <w:tmpl w:val="E0C0C5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9" w15:restartNumberingAfterBreak="0">
    <w:nsid w:val="60F02BD4"/>
    <w:multiLevelType w:val="multilevel"/>
    <w:tmpl w:val="22F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755D37"/>
    <w:multiLevelType w:val="multilevel"/>
    <w:tmpl w:val="BEE8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EB78BE"/>
    <w:multiLevelType w:val="multilevel"/>
    <w:tmpl w:val="BA2E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B47F50"/>
    <w:multiLevelType w:val="multilevel"/>
    <w:tmpl w:val="DF8C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866291">
    <w:abstractNumId w:val="18"/>
  </w:num>
  <w:num w:numId="2" w16cid:durableId="1736664873">
    <w:abstractNumId w:val="2"/>
  </w:num>
  <w:num w:numId="3" w16cid:durableId="663511022">
    <w:abstractNumId w:val="1"/>
  </w:num>
  <w:num w:numId="4" w16cid:durableId="620918314">
    <w:abstractNumId w:val="0"/>
  </w:num>
  <w:num w:numId="5" w16cid:durableId="1555850830">
    <w:abstractNumId w:val="2"/>
  </w:num>
  <w:num w:numId="6" w16cid:durableId="2028630219">
    <w:abstractNumId w:val="6"/>
  </w:num>
  <w:num w:numId="7" w16cid:durableId="357511640">
    <w:abstractNumId w:val="3"/>
  </w:num>
  <w:num w:numId="8" w16cid:durableId="576867666">
    <w:abstractNumId w:val="16"/>
  </w:num>
  <w:num w:numId="9" w16cid:durableId="214630519">
    <w:abstractNumId w:val="11"/>
  </w:num>
  <w:num w:numId="10" w16cid:durableId="338195440">
    <w:abstractNumId w:val="15"/>
  </w:num>
  <w:num w:numId="11" w16cid:durableId="263999225">
    <w:abstractNumId w:val="5"/>
  </w:num>
  <w:num w:numId="12" w16cid:durableId="739836924">
    <w:abstractNumId w:val="7"/>
  </w:num>
  <w:num w:numId="13" w16cid:durableId="799419937">
    <w:abstractNumId w:val="17"/>
  </w:num>
  <w:num w:numId="14" w16cid:durableId="1329675126">
    <w:abstractNumId w:val="4"/>
  </w:num>
  <w:num w:numId="15" w16cid:durableId="1776637351">
    <w:abstractNumId w:val="14"/>
  </w:num>
  <w:num w:numId="16" w16cid:durableId="1865627504">
    <w:abstractNumId w:val="13"/>
  </w:num>
  <w:num w:numId="17" w16cid:durableId="1372413323">
    <w:abstractNumId w:val="22"/>
  </w:num>
  <w:num w:numId="18" w16cid:durableId="1006519354">
    <w:abstractNumId w:val="19"/>
  </w:num>
  <w:num w:numId="19" w16cid:durableId="1620063523">
    <w:abstractNumId w:val="9"/>
  </w:num>
  <w:num w:numId="20" w16cid:durableId="787234532">
    <w:abstractNumId w:val="12"/>
  </w:num>
  <w:num w:numId="21" w16cid:durableId="1705977338">
    <w:abstractNumId w:val="20"/>
  </w:num>
  <w:num w:numId="22" w16cid:durableId="446389621">
    <w:abstractNumId w:val="10"/>
  </w:num>
  <w:num w:numId="23" w16cid:durableId="1303391884">
    <w:abstractNumId w:val="8"/>
  </w:num>
  <w:num w:numId="24" w16cid:durableId="13985479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AC"/>
    <w:rsid w:val="000103B1"/>
    <w:rsid w:val="00010D16"/>
    <w:rsid w:val="000255A5"/>
    <w:rsid w:val="00095F0F"/>
    <w:rsid w:val="000B250C"/>
    <w:rsid w:val="000B7163"/>
    <w:rsid w:val="000D0504"/>
    <w:rsid w:val="000D230C"/>
    <w:rsid w:val="000E7721"/>
    <w:rsid w:val="0013308D"/>
    <w:rsid w:val="0013310B"/>
    <w:rsid w:val="00134D7B"/>
    <w:rsid w:val="001417F9"/>
    <w:rsid w:val="00155076"/>
    <w:rsid w:val="001665AA"/>
    <w:rsid w:val="001A10CB"/>
    <w:rsid w:val="001C0DD3"/>
    <w:rsid w:val="001C300D"/>
    <w:rsid w:val="001D1C1F"/>
    <w:rsid w:val="001F7F58"/>
    <w:rsid w:val="0022075F"/>
    <w:rsid w:val="0023053B"/>
    <w:rsid w:val="00230624"/>
    <w:rsid w:val="002402DF"/>
    <w:rsid w:val="002429F3"/>
    <w:rsid w:val="00243A21"/>
    <w:rsid w:val="0027441D"/>
    <w:rsid w:val="00275914"/>
    <w:rsid w:val="00285FC8"/>
    <w:rsid w:val="00293989"/>
    <w:rsid w:val="00295F7E"/>
    <w:rsid w:val="002A4CF7"/>
    <w:rsid w:val="002B10FF"/>
    <w:rsid w:val="002C17D2"/>
    <w:rsid w:val="002D3158"/>
    <w:rsid w:val="003113C8"/>
    <w:rsid w:val="00313A4F"/>
    <w:rsid w:val="00332406"/>
    <w:rsid w:val="00344B6D"/>
    <w:rsid w:val="003608B0"/>
    <w:rsid w:val="00366592"/>
    <w:rsid w:val="00374977"/>
    <w:rsid w:val="00375A7D"/>
    <w:rsid w:val="003A5335"/>
    <w:rsid w:val="003B1029"/>
    <w:rsid w:val="003B61AB"/>
    <w:rsid w:val="003E60B6"/>
    <w:rsid w:val="003F5464"/>
    <w:rsid w:val="00402278"/>
    <w:rsid w:val="00420738"/>
    <w:rsid w:val="00421915"/>
    <w:rsid w:val="0045524B"/>
    <w:rsid w:val="00460718"/>
    <w:rsid w:val="00466FF8"/>
    <w:rsid w:val="00494DE8"/>
    <w:rsid w:val="00495D76"/>
    <w:rsid w:val="004B5208"/>
    <w:rsid w:val="004B7C94"/>
    <w:rsid w:val="004C5049"/>
    <w:rsid w:val="004D78CE"/>
    <w:rsid w:val="004F1B3E"/>
    <w:rsid w:val="004F7028"/>
    <w:rsid w:val="005108D2"/>
    <w:rsid w:val="00511043"/>
    <w:rsid w:val="005120DA"/>
    <w:rsid w:val="00512163"/>
    <w:rsid w:val="00513627"/>
    <w:rsid w:val="00520B42"/>
    <w:rsid w:val="00521954"/>
    <w:rsid w:val="005373EC"/>
    <w:rsid w:val="005415E8"/>
    <w:rsid w:val="0058618D"/>
    <w:rsid w:val="005D060B"/>
    <w:rsid w:val="005D0D48"/>
    <w:rsid w:val="005D2AEC"/>
    <w:rsid w:val="005F04E3"/>
    <w:rsid w:val="005F257F"/>
    <w:rsid w:val="006005F4"/>
    <w:rsid w:val="00603CAC"/>
    <w:rsid w:val="00610CBD"/>
    <w:rsid w:val="00610DD9"/>
    <w:rsid w:val="00617B23"/>
    <w:rsid w:val="00627B20"/>
    <w:rsid w:val="006361B6"/>
    <w:rsid w:val="00647B9F"/>
    <w:rsid w:val="00664A70"/>
    <w:rsid w:val="006A5D1F"/>
    <w:rsid w:val="006C6AD3"/>
    <w:rsid w:val="006E471D"/>
    <w:rsid w:val="0070775B"/>
    <w:rsid w:val="0071034C"/>
    <w:rsid w:val="00724A15"/>
    <w:rsid w:val="00731634"/>
    <w:rsid w:val="00743911"/>
    <w:rsid w:val="00744B14"/>
    <w:rsid w:val="00751F9F"/>
    <w:rsid w:val="00773CB9"/>
    <w:rsid w:val="00777FAE"/>
    <w:rsid w:val="00806C5D"/>
    <w:rsid w:val="00815986"/>
    <w:rsid w:val="0083561A"/>
    <w:rsid w:val="00836632"/>
    <w:rsid w:val="0083687B"/>
    <w:rsid w:val="00845E48"/>
    <w:rsid w:val="008465C7"/>
    <w:rsid w:val="008476E5"/>
    <w:rsid w:val="0086276A"/>
    <w:rsid w:val="00864C4C"/>
    <w:rsid w:val="00881A0A"/>
    <w:rsid w:val="00890FCC"/>
    <w:rsid w:val="008B53DD"/>
    <w:rsid w:val="008C1857"/>
    <w:rsid w:val="008C510D"/>
    <w:rsid w:val="008D2E05"/>
    <w:rsid w:val="008E144D"/>
    <w:rsid w:val="008E37A1"/>
    <w:rsid w:val="008E3B86"/>
    <w:rsid w:val="0090092D"/>
    <w:rsid w:val="00907625"/>
    <w:rsid w:val="0091344F"/>
    <w:rsid w:val="00926DAB"/>
    <w:rsid w:val="00963DBC"/>
    <w:rsid w:val="009A6B2F"/>
    <w:rsid w:val="009B2D99"/>
    <w:rsid w:val="009D3679"/>
    <w:rsid w:val="00A25E96"/>
    <w:rsid w:val="00A4049B"/>
    <w:rsid w:val="00A50B6E"/>
    <w:rsid w:val="00A51BDE"/>
    <w:rsid w:val="00A7003E"/>
    <w:rsid w:val="00A94522"/>
    <w:rsid w:val="00AC5F27"/>
    <w:rsid w:val="00AD4F28"/>
    <w:rsid w:val="00AF29A8"/>
    <w:rsid w:val="00AF61CB"/>
    <w:rsid w:val="00B01E19"/>
    <w:rsid w:val="00B03FDA"/>
    <w:rsid w:val="00B65CA3"/>
    <w:rsid w:val="00B71592"/>
    <w:rsid w:val="00B76F32"/>
    <w:rsid w:val="00BD12C3"/>
    <w:rsid w:val="00BD2CD0"/>
    <w:rsid w:val="00BD2DEC"/>
    <w:rsid w:val="00BF2300"/>
    <w:rsid w:val="00C03769"/>
    <w:rsid w:val="00C15BF6"/>
    <w:rsid w:val="00C24C8A"/>
    <w:rsid w:val="00C368D4"/>
    <w:rsid w:val="00C46CA9"/>
    <w:rsid w:val="00C46F6F"/>
    <w:rsid w:val="00CA0441"/>
    <w:rsid w:val="00CA4AED"/>
    <w:rsid w:val="00CC3E8D"/>
    <w:rsid w:val="00CD1007"/>
    <w:rsid w:val="00CF1850"/>
    <w:rsid w:val="00D16409"/>
    <w:rsid w:val="00D269D1"/>
    <w:rsid w:val="00D31A95"/>
    <w:rsid w:val="00D32F92"/>
    <w:rsid w:val="00D36412"/>
    <w:rsid w:val="00D45B88"/>
    <w:rsid w:val="00D52D8B"/>
    <w:rsid w:val="00D555AD"/>
    <w:rsid w:val="00D572A6"/>
    <w:rsid w:val="00D85CF7"/>
    <w:rsid w:val="00D92224"/>
    <w:rsid w:val="00DA4D59"/>
    <w:rsid w:val="00DC7FC0"/>
    <w:rsid w:val="00DE2E12"/>
    <w:rsid w:val="00DE323F"/>
    <w:rsid w:val="00E35B63"/>
    <w:rsid w:val="00E64270"/>
    <w:rsid w:val="00EA1242"/>
    <w:rsid w:val="00EA4658"/>
    <w:rsid w:val="00EA5A30"/>
    <w:rsid w:val="00EA68A6"/>
    <w:rsid w:val="00ED06BF"/>
    <w:rsid w:val="00EF3931"/>
    <w:rsid w:val="00F1541C"/>
    <w:rsid w:val="00F15538"/>
    <w:rsid w:val="00F43C1A"/>
    <w:rsid w:val="00F50450"/>
    <w:rsid w:val="00F80376"/>
    <w:rsid w:val="00F8651F"/>
    <w:rsid w:val="00F8659E"/>
    <w:rsid w:val="00F93545"/>
    <w:rsid w:val="00FB2512"/>
    <w:rsid w:val="00FB3B5A"/>
    <w:rsid w:val="00FC5F97"/>
    <w:rsid w:val="00FE0465"/>
    <w:rsid w:val="1095BE89"/>
    <w:rsid w:val="1119C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F00B0"/>
  <w15:chartTrackingRefBased/>
  <w15:docId w15:val="{C5CFB516-5C04-4076-B952-E26ACE4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DE2E12"/>
    <w:pPr>
      <w:keepNext/>
      <w:keepLines/>
      <w:pageBreakBefore/>
      <w:numPr>
        <w:numId w:val="1"/>
      </w:numPr>
      <w:tabs>
        <w:tab w:val="clear" w:pos="432"/>
        <w:tab w:val="left" w:pos="1134"/>
      </w:tabs>
      <w:spacing w:after="240"/>
      <w:outlineLvl w:val="0"/>
    </w:pPr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FC5F97"/>
    <w:pPr>
      <w:keepNext/>
      <w:numPr>
        <w:ilvl w:val="1"/>
        <w:numId w:val="1"/>
      </w:numPr>
      <w:suppressLineNumbers/>
      <w:shd w:val="clear" w:color="auto" w:fill="FFFFFF"/>
      <w:spacing w:before="240" w:after="240" w:line="360" w:lineRule="auto"/>
      <w:outlineLvl w:val="1"/>
    </w:pPr>
    <w:rPr>
      <w:rFonts w:ascii="Arial" w:eastAsia="Times New Roman" w:hAnsi="Arial" w:cs="Times New Roman"/>
      <w:b/>
      <w:i/>
      <w:szCs w:val="20"/>
    </w:rPr>
  </w:style>
  <w:style w:type="paragraph" w:styleId="Heading3">
    <w:name w:val="heading 3"/>
    <w:basedOn w:val="Heading2"/>
    <w:next w:val="Normal"/>
    <w:link w:val="Heading3Char"/>
    <w:autoRedefine/>
    <w:qFormat/>
    <w:rsid w:val="00FC5F97"/>
    <w:pPr>
      <w:keepLines/>
      <w:numPr>
        <w:ilvl w:val="2"/>
      </w:numPr>
      <w:suppressLineNumbers w:val="0"/>
      <w:shd w:val="clear" w:color="auto" w:fill="auto"/>
      <w:tabs>
        <w:tab w:val="clear" w:pos="720"/>
        <w:tab w:val="left" w:pos="1134"/>
      </w:tabs>
      <w:spacing w:after="120" w:line="240" w:lineRule="auto"/>
      <w:outlineLvl w:val="2"/>
    </w:pPr>
    <w:rPr>
      <w:rFonts w:cs="Arial"/>
      <w:b w:val="0"/>
      <w:color w:val="00B9FF"/>
    </w:rPr>
  </w:style>
  <w:style w:type="paragraph" w:styleId="Heading4">
    <w:name w:val="heading 4"/>
    <w:basedOn w:val="Normal"/>
    <w:next w:val="Normal"/>
    <w:link w:val="Heading4Char"/>
    <w:qFormat/>
    <w:rsid w:val="008C1857"/>
    <w:pPr>
      <w:keepNext/>
      <w:numPr>
        <w:ilvl w:val="3"/>
        <w:numId w:val="1"/>
      </w:numPr>
      <w:spacing w:before="240" w:after="240" w:line="360" w:lineRule="auto"/>
      <w:ind w:left="862" w:hanging="862"/>
      <w:outlineLvl w:val="3"/>
    </w:pPr>
    <w:rPr>
      <w:rFonts w:ascii="Arial" w:eastAsia="Times New Roman" w:hAnsi="Arial" w:cs="Times New Roman"/>
      <w:sz w:val="22"/>
      <w:szCs w:val="20"/>
      <w:lang w:val="en-GB"/>
    </w:rPr>
  </w:style>
  <w:style w:type="paragraph" w:styleId="Heading5">
    <w:name w:val="heading 5"/>
    <w:basedOn w:val="Normal"/>
    <w:next w:val="NormalIndent"/>
    <w:link w:val="Heading5Char"/>
    <w:qFormat/>
    <w:rsid w:val="008C1857"/>
    <w:pPr>
      <w:numPr>
        <w:ilvl w:val="4"/>
        <w:numId w:val="1"/>
      </w:numPr>
      <w:suppressLineNumbers/>
      <w:spacing w:after="120" w:line="360" w:lineRule="auto"/>
      <w:outlineLvl w:val="4"/>
    </w:pPr>
    <w:rPr>
      <w:rFonts w:ascii="Arial" w:eastAsia="Times New Roman" w:hAnsi="Arial" w:cs="Times New Roman"/>
      <w:b/>
      <w:sz w:val="20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1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1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1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1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2E12"/>
    <w:rPr>
      <w:rFonts w:ascii="Arial" w:eastAsia="Times New Roman" w:hAnsi="Arial" w:cs="Times New Roman"/>
      <w:b/>
      <w:color w:val="A100FF"/>
      <w:sz w:val="36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FC5F97"/>
    <w:rPr>
      <w:rFonts w:ascii="Arial" w:eastAsia="Times New Roman" w:hAnsi="Arial" w:cs="Times New Roman"/>
      <w:b/>
      <w:i/>
      <w:szCs w:val="20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rsid w:val="00FC5F97"/>
    <w:rPr>
      <w:rFonts w:ascii="Arial" w:eastAsia="Times New Roman" w:hAnsi="Arial" w:cs="Arial"/>
      <w:i/>
      <w:color w:val="00B9FF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8C1857"/>
    <w:rPr>
      <w:rFonts w:ascii="Arial" w:eastAsia="Times New Roman" w:hAnsi="Arial" w:cs="Times New Roman"/>
      <w:sz w:val="22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8C1857"/>
    <w:rPr>
      <w:rFonts w:ascii="Arial" w:eastAsia="Times New Roman" w:hAnsi="Arial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sz w:val="18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sz w:val="18"/>
      <w:szCs w:val="20"/>
    </w:rPr>
  </w:style>
  <w:style w:type="character" w:styleId="Hyperlink">
    <w:name w:val="Hyperlink"/>
    <w:basedOn w:val="DefaultParagraphFont"/>
    <w:uiPriority w:val="99"/>
    <w:rsid w:val="008C1857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uiPriority w:val="39"/>
    <w:rsid w:val="008C1857"/>
    <w:pPr>
      <w:spacing w:after="120"/>
    </w:pPr>
    <w:rPr>
      <w:rFonts w:ascii="Arial" w:eastAsia="Times New Roman" w:hAnsi="Arial" w:cs="Times New Roman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8C1857"/>
    <w:pPr>
      <w:spacing w:after="120"/>
    </w:pPr>
    <w:rPr>
      <w:rFonts w:ascii="Arial" w:eastAsia="Times New Roman" w:hAnsi="Arial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8C1857"/>
    <w:pPr>
      <w:spacing w:after="120"/>
      <w:ind w:left="482"/>
    </w:pPr>
    <w:rPr>
      <w:rFonts w:ascii="Arial" w:eastAsia="Times New Roman" w:hAnsi="Arial" w:cs="Times New Roman"/>
      <w:sz w:val="22"/>
      <w:szCs w:val="22"/>
    </w:r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uiPriority w:val="3"/>
    <w:qFormat/>
    <w:rsid w:val="00DE2E12"/>
    <w:pPr>
      <w:numPr>
        <w:numId w:val="2"/>
      </w:numPr>
      <w:spacing w:after="60"/>
    </w:pPr>
    <w:rPr>
      <w:rFonts w:ascii="Arial" w:eastAsia="Times New Roman" w:hAnsi="Arial" w:cs="Times New Roman"/>
      <w:sz w:val="22"/>
      <w:szCs w:val="22"/>
    </w:rPr>
  </w:style>
  <w:style w:type="paragraph" w:styleId="ListBullet2">
    <w:name w:val="List Bullet 2"/>
    <w:basedOn w:val="Normal"/>
    <w:uiPriority w:val="99"/>
    <w:semiHidden/>
    <w:unhideWhenUsed/>
    <w:rsid w:val="00DE2E12"/>
    <w:pPr>
      <w:numPr>
        <w:numId w:val="3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uiPriority w:val="99"/>
    <w:semiHidden/>
    <w:unhideWhenUsed/>
    <w:rsid w:val="00DE2E12"/>
    <w:pPr>
      <w:numPr>
        <w:numId w:val="4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3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3B86"/>
  </w:style>
  <w:style w:type="paragraph" w:styleId="Footer">
    <w:name w:val="footer"/>
    <w:basedOn w:val="Normal"/>
    <w:link w:val="FooterChar"/>
    <w:uiPriority w:val="99"/>
    <w:unhideWhenUsed/>
    <w:rsid w:val="008E3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B86"/>
  </w:style>
  <w:style w:type="paragraph" w:styleId="Title">
    <w:name w:val="Title"/>
    <w:basedOn w:val="Normal"/>
    <w:next w:val="Normal"/>
    <w:link w:val="TitleChar"/>
    <w:uiPriority w:val="10"/>
    <w:qFormat/>
    <w:rsid w:val="008E3B8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KMCoEText">
    <w:name w:val="LKM_CoE_Text"/>
    <w:basedOn w:val="Normal"/>
    <w:link w:val="LKMCoETextChar"/>
    <w:qFormat/>
    <w:rsid w:val="00134D7B"/>
    <w:rPr>
      <w:rFonts w:ascii="Arial" w:hAnsi="Arial" w:cs="Arial"/>
      <w:color w:val="8D8D8D" w:themeColor="text2" w:themeShade="BF"/>
      <w:sz w:val="20"/>
      <w:szCs w:val="22"/>
    </w:rPr>
  </w:style>
  <w:style w:type="character" w:customStyle="1" w:styleId="LKMCoETextChar">
    <w:name w:val="LKM_CoE_Text Char"/>
    <w:basedOn w:val="DefaultParagraphFont"/>
    <w:link w:val="LKMCoEText"/>
    <w:rsid w:val="00134D7B"/>
    <w:rPr>
      <w:rFonts w:ascii="Arial" w:hAnsi="Arial" w:cs="Arial"/>
      <w:color w:val="8D8D8D" w:themeColor="text2" w:themeShade="BF"/>
      <w:sz w:val="20"/>
      <w:szCs w:val="22"/>
    </w:rPr>
  </w:style>
  <w:style w:type="paragraph" w:styleId="ListParagraph">
    <w:name w:val="List Paragraph"/>
    <w:basedOn w:val="Normal"/>
    <w:uiPriority w:val="34"/>
    <w:qFormat/>
    <w:rsid w:val="001D1C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2E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E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7012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1683">
          <w:marLeft w:val="80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6237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4710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1134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617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8216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naid.latif.shaikh\Downloads\LKM_CoE_CD_HandsonWorkbook_CourseName_Template.dotx" TargetMode="External"/></Relationships>
</file>

<file path=word/theme/theme1.xml><?xml version="1.0" encoding="utf-8"?>
<a:theme xmlns:a="http://schemas.openxmlformats.org/drawingml/2006/main" name="Office Theme">
  <a:themeElements>
    <a:clrScheme name="Accenture_Core_Palette">
      <a:dk1>
        <a:srgbClr val="000000"/>
      </a:dk1>
      <a:lt1>
        <a:srgbClr val="FFFFFF"/>
      </a:lt1>
      <a:dk2>
        <a:srgbClr val="BDBDBD"/>
      </a:dk2>
      <a:lt2>
        <a:srgbClr val="969696"/>
      </a:lt2>
      <a:accent1>
        <a:srgbClr val="A000FF"/>
      </a:accent1>
      <a:accent2>
        <a:srgbClr val="7400C0"/>
      </a:accent2>
      <a:accent3>
        <a:srgbClr val="450073"/>
      </a:accent3>
      <a:accent4>
        <a:srgbClr val="00BAFF"/>
      </a:accent4>
      <a:accent5>
        <a:srgbClr val="008EFF"/>
      </a:accent5>
      <a:accent6>
        <a:srgbClr val="004CFF"/>
      </a:accent6>
      <a:hlink>
        <a:srgbClr val="7400C0"/>
      </a:hlink>
      <a:folHlink>
        <a:srgbClr val="45007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EE318DD3AE24EA200F73ADE71A473" ma:contentTypeVersion="13" ma:contentTypeDescription="Create a new document." ma:contentTypeScope="" ma:versionID="e64d82e15c88c8b3aaf0e9fbc1d11ab0">
  <xsd:schema xmlns:xsd="http://www.w3.org/2001/XMLSchema" xmlns:xs="http://www.w3.org/2001/XMLSchema" xmlns:p="http://schemas.microsoft.com/office/2006/metadata/properties" xmlns:ns3="513d23ed-7ff0-45ce-ac3e-21dc4a08e074" xmlns:ns4="97de9062-974e-4274-b521-0b7365d0c8a0" targetNamespace="http://schemas.microsoft.com/office/2006/metadata/properties" ma:root="true" ma:fieldsID="c21479c06d24ec010e10f20d1d8768a9" ns3:_="" ns4:_="">
    <xsd:import namespace="513d23ed-7ff0-45ce-ac3e-21dc4a08e074"/>
    <xsd:import namespace="97de9062-974e-4274-b521-0b7365d0c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d23ed-7ff0-45ce-ac3e-21dc4a08e0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e9062-974e-4274-b521-0b7365d0c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39E04C-71A6-4329-A56E-3C7A692AC3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6D5F57-6F9F-4C7C-B728-18969D711F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3d23ed-7ff0-45ce-ac3e-21dc4a08e074"/>
    <ds:schemaRef ds:uri="97de9062-974e-4274-b521-0b7365d0c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05699B-1677-442B-AAFE-18F556B17E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6E7A78-F5E7-4EC1-82D1-DE416D3A0B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LKM_CoE_CD_HandsonWorkbook_CourseName_Template</Template>
  <TotalTime>43</TotalTime>
  <Pages>8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Shaikh, Junaid</dc:creator>
  <cp:keywords/>
  <dc:description/>
  <cp:lastModifiedBy>Jayakrishnan, Rajeshkumar</cp:lastModifiedBy>
  <cp:revision>57</cp:revision>
  <cp:lastPrinted>2025-02-18T06:17:00Z</cp:lastPrinted>
  <dcterms:created xsi:type="dcterms:W3CDTF">2020-10-31T11:26:00Z</dcterms:created>
  <dcterms:modified xsi:type="dcterms:W3CDTF">2025-02-18T06:17:00Z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0x0101007BBEE318DD3AE24EA200F73ADE71A473</vt:lpwstr>
  </property>
</Properties>
</file>