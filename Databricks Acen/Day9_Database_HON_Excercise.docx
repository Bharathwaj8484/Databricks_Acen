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E261" w14:textId="77777777" w:rsidR="008C1857" w:rsidRPr="00602059" w:rsidRDefault="008C1857" w:rsidP="00D36412">
      <w:pPr>
        <w:ind w:hanging="450"/>
        <w:rPr>
          <w:rFonts w:ascii="Arial" w:hAnsi="Arial" w:cs="Arial"/>
        </w:rPr>
      </w:pPr>
      <w:r w:rsidRPr="00602059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9670AFF" wp14:editId="411DA8F6">
            <wp:simplePos x="0" y="0"/>
            <wp:positionH relativeFrom="column">
              <wp:posOffset>-356870</wp:posOffset>
            </wp:positionH>
            <wp:positionV relativeFrom="paragraph">
              <wp:posOffset>-516890</wp:posOffset>
            </wp:positionV>
            <wp:extent cx="1895475" cy="50004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0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CAA65" w14:textId="77777777" w:rsidR="008D2E05" w:rsidRPr="00602059" w:rsidRDefault="008E3B86" w:rsidP="008C1857">
      <w:pPr>
        <w:ind w:left="-450"/>
        <w:rPr>
          <w:rFonts w:ascii="Arial" w:hAnsi="Arial" w:cs="Arial"/>
        </w:rPr>
      </w:pPr>
      <w:r w:rsidRPr="006020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0" wp14:anchorId="29E7B46B" wp14:editId="6AE23B40">
                <wp:simplePos x="0" y="0"/>
                <wp:positionH relativeFrom="margin">
                  <wp:posOffset>-248920</wp:posOffset>
                </wp:positionH>
                <wp:positionV relativeFrom="page">
                  <wp:posOffset>5234940</wp:posOffset>
                </wp:positionV>
                <wp:extent cx="6050280" cy="617220"/>
                <wp:effectExtent l="0" t="0" r="7620" b="11430"/>
                <wp:wrapTight wrapText="bothSides">
                  <wp:wrapPolygon edited="0">
                    <wp:start x="0" y="0"/>
                    <wp:lineTo x="0" y="21333"/>
                    <wp:lineTo x="21559" y="21333"/>
                    <wp:lineTo x="21559" y="0"/>
                    <wp:lineTo x="0" y="0"/>
                  </wp:wrapPolygon>
                </wp:wrapTight>
                <wp:docPr id="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pic="http://schemas.openxmlformats.org/drawingml/2006/picture" xmlns:a16="http://schemas.microsoft.com/office/drawing/2014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pic="http://schemas.openxmlformats.org/drawingml/2006/picture" xmlns:a16="http://schemas.microsoft.com/office/drawing/2014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828AE" w14:textId="6E951C0D" w:rsidR="008E3B86" w:rsidRPr="005B06F3" w:rsidRDefault="00603CAC" w:rsidP="008E3B86">
                            <w:pPr>
                              <w:pStyle w:val="Title"/>
                              <w:rPr>
                                <w:rFonts w:ascii="Arial Black" w:hAnsi="Arial Black" w:cs="Arial"/>
                                <w:color w:val="8615C5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8615C5"/>
                              </w:rPr>
                              <w:t xml:space="preserve">Python Activities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E7B46B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19.6pt;margin-top:412.2pt;width:476.4pt;height:48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" o:allowoverlap="f" filled="f" stroked="f">
                <v:textbox inset="0,0,0,0">
                  <w:txbxContent>
                    <w:p w14:paraId="09E828AE" w14:textId="6E951C0D" w:rsidR="008E3B86" w:rsidRPr="005B06F3" w:rsidRDefault="00603CAC" w:rsidP="008E3B86">
                      <w:pPr>
                        <w:pStyle w:val="Title"/>
                        <w:rPr>
                          <w:rFonts w:ascii="Arial Black" w:hAnsi="Arial Black" w:cs="Arial"/>
                          <w:color w:val="8615C5"/>
                        </w:rPr>
                      </w:pPr>
                      <w:r>
                        <w:rPr>
                          <w:rFonts w:ascii="Arial Black" w:hAnsi="Arial Black" w:cs="Arial"/>
                          <w:color w:val="8615C5"/>
                        </w:rPr>
                        <w:t xml:space="preserve">Python Activities 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Pr="006020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0" wp14:anchorId="7EE33E3A" wp14:editId="58BCCF84">
                <wp:simplePos x="0" y="0"/>
                <wp:positionH relativeFrom="margin">
                  <wp:posOffset>-160020</wp:posOffset>
                </wp:positionH>
                <wp:positionV relativeFrom="page">
                  <wp:posOffset>2056765</wp:posOffset>
                </wp:positionV>
                <wp:extent cx="5961380" cy="1524000"/>
                <wp:effectExtent l="0" t="0" r="1270" b="0"/>
                <wp:wrapThrough wrapText="bothSides">
                  <wp:wrapPolygon edited="0">
                    <wp:start x="0" y="0"/>
                    <wp:lineTo x="0" y="21330"/>
                    <wp:lineTo x="21536" y="21330"/>
                    <wp:lineTo x="21536" y="0"/>
                    <wp:lineTo x="0" y="0"/>
                  </wp:wrapPolygon>
                </wp:wrapThrough>
                <wp:docPr id="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570C8AED" w14:textId="3C0A0C71" w:rsidR="008E3B86" w:rsidRPr="00806C5D" w:rsidRDefault="00FA70FD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</w:pPr>
                            <w:r w:rsidRPr="00FA70FD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  <w:t>Database with Python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33E3A" id="_x0000_s1027" type="#_x0000_t202" style="position:absolute;left:0;text-align:left;margin-left:-12.6pt;margin-top:161.95pt;width:469.4pt;height:120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" o:allowoverlap="f" filled="f" stroked="f">
                <v:textbox inset="0,0,0,0">
                  <w:txbxContent>
                    <w:p w14:paraId="570C8AED" w14:textId="3C0A0C71" w:rsidR="008E3B86" w:rsidRPr="00806C5D" w:rsidRDefault="00FA70FD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</w:pPr>
                      <w:r w:rsidRPr="00FA70FD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  <w:t>Database with Python</w:t>
                      </w:r>
                    </w:p>
                  </w:txbxContent>
                </v:textbox>
                <w10:wrap type="through" anchorx="margin" anchory="page"/>
                <w10:anchorlock/>
              </v:shape>
            </w:pict>
          </mc:Fallback>
        </mc:AlternateContent>
      </w:r>
      <w:r w:rsidR="008C1857" w:rsidRPr="00602059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31C96D5" wp14:editId="0AD3429F">
            <wp:simplePos x="0" y="0"/>
            <wp:positionH relativeFrom="column">
              <wp:posOffset>3234418</wp:posOffset>
            </wp:positionH>
            <wp:positionV relativeFrom="page">
              <wp:posOffset>4267019</wp:posOffset>
            </wp:positionV>
            <wp:extent cx="2747010" cy="2849245"/>
            <wp:effectExtent l="0" t="0" r="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857" w:rsidRPr="00602059">
        <w:rPr>
          <w:rFonts w:ascii="Arial" w:hAnsi="Arial" w:cs="Arial"/>
        </w:rPr>
        <w:br w:type="page"/>
      </w:r>
    </w:p>
    <w:p w14:paraId="1D3C87DE" w14:textId="6A879AED" w:rsidR="008C1857" w:rsidRPr="00602059" w:rsidRDefault="008E3B86" w:rsidP="008D2E05">
      <w:pPr>
        <w:ind w:left="-450"/>
        <w:rPr>
          <w:rFonts w:ascii="Arial" w:hAnsi="Arial" w:cs="Arial"/>
        </w:rPr>
      </w:pPr>
      <w:r w:rsidRPr="00602059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1" layoutInCell="1" allowOverlap="0" wp14:anchorId="2D2C3899" wp14:editId="2CB30305">
                <wp:simplePos x="0" y="0"/>
                <wp:positionH relativeFrom="margin">
                  <wp:posOffset>3185160</wp:posOffset>
                </wp:positionH>
                <wp:positionV relativeFrom="page">
                  <wp:posOffset>533400</wp:posOffset>
                </wp:positionV>
                <wp:extent cx="3337560" cy="274320"/>
                <wp:effectExtent l="0" t="0" r="15240" b="11430"/>
                <wp:wrapTight wrapText="bothSides">
                  <wp:wrapPolygon edited="0">
                    <wp:start x="0" y="0"/>
                    <wp:lineTo x="0" y="21000"/>
                    <wp:lineTo x="21575" y="21000"/>
                    <wp:lineTo x="21575" y="0"/>
                    <wp:lineTo x="0" y="0"/>
                  </wp:wrapPolygon>
                </wp:wrapTight>
                <wp:docPr id="1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75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3F0D938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kern w:val="112"/>
                                <w:sz w:val="28"/>
                                <w:szCs w:val="8"/>
                              </w:rPr>
                            </w:pPr>
                            <w:r w:rsidRPr="008E3B86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28"/>
                                <w:szCs w:val="8"/>
                              </w:rPr>
                              <w:t>Learning and Knowledge Management</w:t>
                            </w:r>
                          </w:p>
                          <w:p w14:paraId="79CA398B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C3899" id="_x0000_s1028" type="#_x0000_t202" style="position:absolute;left:0;text-align:left;margin-left:250.8pt;margin-top:42pt;width:262.8pt;height:21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" o:allowoverlap="f" filled="f" stroked="f">
                <v:textbox inset="0,0,0,0">
                  <w:txbxContent>
                    <w:p w14:paraId="73F0D938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color w:val="FFFFFF" w:themeColor="background1"/>
                          <w:kern w:val="112"/>
                          <w:sz w:val="28"/>
                          <w:szCs w:val="8"/>
                        </w:rPr>
                      </w:pPr>
                      <w:r w:rsidRPr="008E3B86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28"/>
                          <w:szCs w:val="8"/>
                        </w:rPr>
                        <w:t>Learning and Knowledge Management</w:t>
                      </w:r>
                    </w:p>
                    <w:p w14:paraId="79CA398B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color w:val="FFFFFF" w:themeColor="background1"/>
                          <w:sz w:val="8"/>
                          <w:szCs w:val="8"/>
                        </w:rPr>
                      </w:pP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Pr="006020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0" wp14:anchorId="2A85919E" wp14:editId="62748B83">
                <wp:simplePos x="0" y="0"/>
                <wp:positionH relativeFrom="margin">
                  <wp:posOffset>-259080</wp:posOffset>
                </wp:positionH>
                <wp:positionV relativeFrom="page">
                  <wp:posOffset>2353945</wp:posOffset>
                </wp:positionV>
                <wp:extent cx="6050280" cy="617220"/>
                <wp:effectExtent l="0" t="0" r="7620" b="11430"/>
                <wp:wrapTight wrapText="bothSides">
                  <wp:wrapPolygon edited="0">
                    <wp:start x="0" y="0"/>
                    <wp:lineTo x="0" y="21333"/>
                    <wp:lineTo x="21559" y="21333"/>
                    <wp:lineTo x="21559" y="0"/>
                    <wp:lineTo x="0" y="0"/>
                  </wp:wrapPolygon>
                </wp:wrapTight>
                <wp:docPr id="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pic="http://schemas.openxmlformats.org/drawingml/2006/picture" xmlns:a16="http://schemas.microsoft.com/office/drawing/2014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pic="http://schemas.openxmlformats.org/drawingml/2006/picture" xmlns:a16="http://schemas.microsoft.com/office/drawing/2014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EF7BD" w14:textId="77777777" w:rsidR="008E3B86" w:rsidRPr="008E3B86" w:rsidRDefault="008E3B86" w:rsidP="008E3B86">
                            <w:pPr>
                              <w:pStyle w:val="Title"/>
                              <w:rPr>
                                <w:rFonts w:ascii="Arial Black" w:hAnsi="Arial Black" w:cs="Arial"/>
                                <w:color w:val="FFFFFF" w:themeColor="background1"/>
                              </w:rPr>
                            </w:pPr>
                            <w:r w:rsidRPr="008E3B86">
                              <w:rPr>
                                <w:rFonts w:ascii="Arial Black" w:hAnsi="Arial Black" w:cs="Arial"/>
                                <w:color w:val="FFFFFF" w:themeColor="background1"/>
                              </w:rPr>
                              <w:t>SUB-TITLE PLACEHOLDER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5919E" id="_x0000_s1029" type="#_x0000_t202" style="position:absolute;left:0;text-align:left;margin-left:-20.4pt;margin-top:185.35pt;width:476.4pt;height:48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" o:allowoverlap="f" filled="f" stroked="f">
                <v:textbox inset="0,0,0,0">
                  <w:txbxContent>
                    <w:p w14:paraId="6D8EF7BD" w14:textId="77777777" w:rsidR="008E3B86" w:rsidRPr="008E3B86" w:rsidRDefault="008E3B86" w:rsidP="008E3B86">
                      <w:pPr>
                        <w:pStyle w:val="Title"/>
                        <w:rPr>
                          <w:rFonts w:ascii="Arial Black" w:hAnsi="Arial Black" w:cs="Arial"/>
                          <w:color w:val="FFFFFF" w:themeColor="background1"/>
                        </w:rPr>
                      </w:pPr>
                      <w:r w:rsidRPr="008E3B86">
                        <w:rPr>
                          <w:rFonts w:ascii="Arial Black" w:hAnsi="Arial Black" w:cs="Arial"/>
                          <w:color w:val="FFFFFF" w:themeColor="background1"/>
                        </w:rPr>
                        <w:t>SUB-TITLE PLACEHOLDER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="008C1857" w:rsidRPr="00602059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DB90338" wp14:editId="0DBD3CC2">
            <wp:simplePos x="0" y="0"/>
            <wp:positionH relativeFrom="column">
              <wp:posOffset>4220845</wp:posOffset>
            </wp:positionH>
            <wp:positionV relativeFrom="paragraph">
              <wp:posOffset>7631849</wp:posOffset>
            </wp:positionV>
            <wp:extent cx="1706245" cy="45021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cc_Logo_All_White_RG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857" w:rsidRPr="006020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0" wp14:anchorId="3BFB7B6B" wp14:editId="39BA80ED">
                <wp:simplePos x="0" y="0"/>
                <wp:positionH relativeFrom="margin">
                  <wp:posOffset>-262890</wp:posOffset>
                </wp:positionH>
                <wp:positionV relativeFrom="page">
                  <wp:posOffset>1057275</wp:posOffset>
                </wp:positionV>
                <wp:extent cx="5842000" cy="882650"/>
                <wp:effectExtent l="0" t="0" r="0" b="6350"/>
                <wp:wrapTight wrapText="bothSides">
                  <wp:wrapPolygon edited="0">
                    <wp:start x="0" y="0"/>
                    <wp:lineTo x="0" y="21445"/>
                    <wp:lineTo x="21553" y="21445"/>
                    <wp:lineTo x="21553" y="0"/>
                    <wp:lineTo x="0" y="0"/>
                  </wp:wrapPolygon>
                </wp:wrapTight>
                <wp:docPr id="1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4A7583C" w14:textId="77777777" w:rsidR="008C1857" w:rsidRPr="00816F25" w:rsidRDefault="008C1857" w:rsidP="00D36412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</w:pPr>
                            <w:r w:rsidRPr="00816F2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  <w:t>TITLE PLACEHOLDER</w:t>
                            </w:r>
                          </w:p>
                          <w:p w14:paraId="52F0F2ED" w14:textId="77777777" w:rsidR="008C1857" w:rsidRPr="00DD44E9" w:rsidRDefault="008C1857" w:rsidP="00D36412">
                            <w:pPr>
                              <w:spacing w:line="168" w:lineRule="auto"/>
                              <w:rPr>
                                <w:rFonts w:ascii="Arial Black" w:hAnsi="Arial Black"/>
                              </w:rPr>
                            </w:pPr>
                            <w:r w:rsidRPr="00816F2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  <w:t xml:space="preserve">LEFT ALIGNS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B7B6B" id="_x0000_s1030" type="#_x0000_t202" style="position:absolute;left:0;text-align:left;margin-left:-20.7pt;margin-top:83.25pt;width:460pt;height:6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" o:allowoverlap="f" filled="f" stroked="f">
                <v:textbox inset="0,0,0,0">
                  <w:txbxContent>
                    <w:p w14:paraId="74A7583C" w14:textId="77777777" w:rsidR="008C1857" w:rsidRPr="00816F25" w:rsidRDefault="008C1857" w:rsidP="00D36412">
                      <w:pPr>
                        <w:spacing w:line="168" w:lineRule="auto"/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</w:pPr>
                      <w:r w:rsidRPr="00816F25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  <w:t>TITLE PLACEHOLDER</w:t>
                      </w:r>
                    </w:p>
                    <w:p w14:paraId="52F0F2ED" w14:textId="77777777" w:rsidR="008C1857" w:rsidRPr="00DD44E9" w:rsidRDefault="008C1857" w:rsidP="00D36412">
                      <w:pPr>
                        <w:spacing w:line="168" w:lineRule="auto"/>
                        <w:rPr>
                          <w:rFonts w:ascii="Arial Black" w:hAnsi="Arial Black"/>
                        </w:rPr>
                      </w:pPr>
                      <w:r w:rsidRPr="00816F25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  <w:t xml:space="preserve">LEFT ALIGNS 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p w14:paraId="2C60C1CE" w14:textId="6F4F5434" w:rsidR="008C1857" w:rsidRPr="00602059" w:rsidRDefault="008E3B86" w:rsidP="00D36412">
      <w:pPr>
        <w:ind w:left="-450" w:right="-430"/>
        <w:rPr>
          <w:rFonts w:ascii="Arial" w:hAnsi="Arial" w:cs="Arial"/>
        </w:rPr>
      </w:pPr>
      <w:r w:rsidRPr="006020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0" wp14:anchorId="42F0E1C2" wp14:editId="681F5424">
                <wp:simplePos x="0" y="0"/>
                <wp:positionH relativeFrom="margin">
                  <wp:posOffset>2843530</wp:posOffset>
                </wp:positionH>
                <wp:positionV relativeFrom="page">
                  <wp:posOffset>677545</wp:posOffset>
                </wp:positionV>
                <wp:extent cx="3337560" cy="274320"/>
                <wp:effectExtent l="0" t="0" r="15240" b="11430"/>
                <wp:wrapTight wrapText="bothSides">
                  <wp:wrapPolygon edited="0">
                    <wp:start x="0" y="0"/>
                    <wp:lineTo x="0" y="21000"/>
                    <wp:lineTo x="21575" y="21000"/>
                    <wp:lineTo x="21575" y="0"/>
                    <wp:lineTo x="0" y="0"/>
                  </wp:wrapPolygon>
                </wp:wrapTight>
                <wp:docPr id="1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75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3B627D19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kern w:val="112"/>
                                <w:sz w:val="28"/>
                                <w:szCs w:val="8"/>
                              </w:rPr>
                            </w:pPr>
                            <w:r w:rsidRPr="008E3B86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28"/>
                                <w:szCs w:val="8"/>
                              </w:rPr>
                              <w:t>Learning and Knowledge Management</w:t>
                            </w:r>
                          </w:p>
                          <w:p w14:paraId="4C660512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0E1C2" id="_x0000_s1031" type="#_x0000_t202" style="position:absolute;left:0;text-align:left;margin-left:223.9pt;margin-top:53.35pt;width:262.8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" o:allowoverlap="f" filled="f" stroked="f">
                <v:textbox inset="0,0,0,0">
                  <w:txbxContent>
                    <w:p w14:paraId="3B627D19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kern w:val="112"/>
                          <w:sz w:val="28"/>
                          <w:szCs w:val="8"/>
                        </w:rPr>
                      </w:pPr>
                      <w:r w:rsidRPr="008E3B86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28"/>
                          <w:szCs w:val="8"/>
                        </w:rPr>
                        <w:t>Learning and Knowledge Management</w:t>
                      </w:r>
                    </w:p>
                    <w:p w14:paraId="4C660512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sz w:val="8"/>
                          <w:szCs w:val="8"/>
                        </w:rPr>
                      </w:pP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bookmarkStart w:id="0" w:name="_Toc186365676" w:displacedByCustomXml="next"/>
    <w:sdt>
      <w:sdtPr>
        <w:rPr>
          <w:rFonts w:asciiTheme="minorHAnsi" w:eastAsia="Cambria" w:hAnsiTheme="minorHAnsi" w:cs="Arial"/>
          <w:b w:val="0"/>
          <w:bCs/>
          <w:i w:val="0"/>
          <w:color w:val="A100FF"/>
          <w:sz w:val="22"/>
          <w:szCs w:val="24"/>
          <w:lang w:val="de-DE"/>
        </w:rPr>
        <w:id w:val="1654179349"/>
        <w:docPartObj>
          <w:docPartGallery w:val="Table of Contents"/>
          <w:docPartUnique/>
        </w:docPartObj>
      </w:sdtPr>
      <w:sdtEndPr>
        <w:rPr>
          <w:rFonts w:eastAsiaTheme="minorHAnsi"/>
          <w:bCs w:val="0"/>
          <w:color w:val="auto"/>
          <w:sz w:val="24"/>
          <w:lang w:val="en-US"/>
        </w:rPr>
      </w:sdtEndPr>
      <w:sdtContent>
        <w:p w14:paraId="16F7C75E" w14:textId="77777777" w:rsidR="008C1857" w:rsidRPr="00602059" w:rsidRDefault="008C1857" w:rsidP="000B250C">
          <w:pPr>
            <w:pStyle w:val="Heading2"/>
            <w:keepLines/>
            <w:numPr>
              <w:ilvl w:val="0"/>
              <w:numId w:val="0"/>
            </w:numPr>
            <w:suppressLineNumbers w:val="0"/>
            <w:shd w:val="clear" w:color="auto" w:fill="auto"/>
            <w:tabs>
              <w:tab w:val="left" w:pos="1134"/>
            </w:tabs>
            <w:spacing w:after="120" w:line="240" w:lineRule="auto"/>
            <w:ind w:left="576" w:hanging="576"/>
            <w:rPr>
              <w:rFonts w:eastAsia="Cambria" w:cs="Arial"/>
              <w:i w:val="0"/>
              <w:color w:val="A100FF"/>
              <w:sz w:val="32"/>
            </w:rPr>
          </w:pPr>
          <w:r w:rsidRPr="00602059">
            <w:rPr>
              <w:rFonts w:eastAsia="Cambria" w:cs="Arial"/>
              <w:i w:val="0"/>
              <w:color w:val="A100FF"/>
              <w:sz w:val="32"/>
            </w:rPr>
            <w:t>Index</w:t>
          </w:r>
          <w:bookmarkEnd w:id="0"/>
        </w:p>
        <w:p w14:paraId="5F65983A" w14:textId="18C7B076" w:rsidR="002772AB" w:rsidRDefault="008C1857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bidi="bn-IN"/>
              <w14:ligatures w14:val="standardContextual"/>
            </w:rPr>
          </w:pPr>
          <w:r w:rsidRPr="00602059">
            <w:rPr>
              <w:rFonts w:cs="Arial"/>
            </w:rPr>
            <w:fldChar w:fldCharType="begin"/>
          </w:r>
          <w:r w:rsidRPr="00602059">
            <w:rPr>
              <w:rFonts w:cs="Arial"/>
            </w:rPr>
            <w:instrText xml:space="preserve"> TOC \o "1-3" \h \z \u </w:instrText>
          </w:r>
          <w:r w:rsidRPr="00602059">
            <w:rPr>
              <w:rFonts w:cs="Arial"/>
            </w:rPr>
            <w:fldChar w:fldCharType="separate"/>
          </w:r>
          <w:hyperlink w:anchor="_Toc186365676" w:history="1">
            <w:r w:rsidR="002772AB" w:rsidRPr="007D1130">
              <w:rPr>
                <w:rStyle w:val="Hyperlink"/>
                <w:rFonts w:eastAsia="Cambria" w:cs="Arial"/>
                <w:noProof/>
              </w:rPr>
              <w:t>Index</w:t>
            </w:r>
            <w:r w:rsidR="002772AB">
              <w:rPr>
                <w:noProof/>
                <w:webHidden/>
              </w:rPr>
              <w:tab/>
            </w:r>
            <w:r w:rsidR="002772AB">
              <w:rPr>
                <w:noProof/>
                <w:webHidden/>
              </w:rPr>
              <w:fldChar w:fldCharType="begin"/>
            </w:r>
            <w:r w:rsidR="002772AB">
              <w:rPr>
                <w:noProof/>
                <w:webHidden/>
              </w:rPr>
              <w:instrText xml:space="preserve"> PAGEREF _Toc186365676 \h </w:instrText>
            </w:r>
            <w:r w:rsidR="002772AB">
              <w:rPr>
                <w:noProof/>
                <w:webHidden/>
              </w:rPr>
            </w:r>
            <w:r w:rsidR="002772AB">
              <w:rPr>
                <w:noProof/>
                <w:webHidden/>
              </w:rPr>
              <w:fldChar w:fldCharType="separate"/>
            </w:r>
            <w:r w:rsidR="00815CB4">
              <w:rPr>
                <w:noProof/>
                <w:webHidden/>
              </w:rPr>
              <w:t>2</w:t>
            </w:r>
            <w:r w:rsidR="002772AB">
              <w:rPr>
                <w:noProof/>
                <w:webHidden/>
              </w:rPr>
              <w:fldChar w:fldCharType="end"/>
            </w:r>
          </w:hyperlink>
        </w:p>
        <w:p w14:paraId="578DD843" w14:textId="7440EACE" w:rsidR="002772AB" w:rsidRDefault="002772AB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30"/>
              <w:lang w:bidi="bn-IN"/>
              <w14:ligatures w14:val="standardContextual"/>
            </w:rPr>
          </w:pPr>
          <w:hyperlink w:anchor="_Toc186365677" w:history="1">
            <w:r w:rsidRPr="007D1130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30"/>
                <w:lang w:bidi="bn-IN"/>
                <w14:ligatures w14:val="standardContextual"/>
              </w:rPr>
              <w:tab/>
            </w:r>
            <w:r w:rsidRPr="007D1130">
              <w:rPr>
                <w:rStyle w:val="Hyperlink"/>
                <w:rFonts w:cs="Arial"/>
                <w:noProof/>
              </w:rPr>
              <w:t>Question 1: Python database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_Toc186365677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5C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E7175" w14:textId="436275F4" w:rsidR="002772AB" w:rsidRDefault="002772AB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30"/>
              <w:lang w:bidi="bn-IN"/>
              <w14:ligatures w14:val="standardContextual"/>
            </w:rPr>
          </w:pPr>
          <w:hyperlink w:anchor="_Toc186365678" w:history="1">
            <w:r w:rsidRPr="007D1130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30"/>
                <w:lang w:bidi="bn-IN"/>
                <w14:ligatures w14:val="standardContextual"/>
              </w:rPr>
              <w:tab/>
            </w:r>
            <w:r w:rsidRPr="007D1130">
              <w:rPr>
                <w:rStyle w:val="Hyperlink"/>
                <w:rFonts w:cs="Arial"/>
                <w:noProof/>
              </w:rPr>
              <w:t>Question 2: Creating a MySQL Database and Inserting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_Toc186365678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5C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37DA7" w14:textId="35BCDC83" w:rsidR="002772AB" w:rsidRDefault="002772AB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30"/>
              <w:lang w:bidi="bn-IN"/>
              <w14:ligatures w14:val="standardContextual"/>
            </w:rPr>
          </w:pPr>
          <w:hyperlink w:anchor="_Toc186365679" w:history="1">
            <w:r w:rsidRPr="007D1130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30"/>
                <w:lang w:bidi="bn-IN"/>
                <w14:ligatures w14:val="standardContextual"/>
              </w:rPr>
              <w:tab/>
            </w:r>
            <w:r w:rsidRPr="007D1130">
              <w:rPr>
                <w:rStyle w:val="Hyperlink"/>
                <w:rFonts w:cs="Arial"/>
                <w:noProof/>
              </w:rPr>
              <w:t>Question 3: Creating a MySQL Database and Inserting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_Toc186365679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5C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5C18" w14:textId="09B8D178" w:rsidR="002772AB" w:rsidRDefault="002772AB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30"/>
              <w:lang w:bidi="bn-IN"/>
              <w14:ligatures w14:val="standardContextual"/>
            </w:rPr>
          </w:pPr>
          <w:hyperlink w:anchor="_Toc186365680" w:history="1">
            <w:r w:rsidRPr="007D1130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30"/>
                <w:lang w:bidi="bn-IN"/>
                <w14:ligatures w14:val="standardContextual"/>
              </w:rPr>
              <w:tab/>
            </w:r>
            <w:r w:rsidRPr="007D1130">
              <w:rPr>
                <w:rStyle w:val="Hyperlink"/>
                <w:rFonts w:cs="Arial"/>
                <w:noProof/>
              </w:rPr>
              <w:t>Question 4: Creating a MySQL Database and Inserting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_Toc186365680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5C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B1E7" w14:textId="045F09D2" w:rsidR="002772AB" w:rsidRDefault="002772AB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30"/>
              <w:lang w:bidi="bn-IN"/>
              <w14:ligatures w14:val="standardContextual"/>
            </w:rPr>
          </w:pPr>
          <w:hyperlink w:anchor="_Toc186365681" w:history="1">
            <w:r w:rsidRPr="007D1130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30"/>
                <w:lang w:bidi="bn-IN"/>
                <w14:ligatures w14:val="standardContextual"/>
              </w:rPr>
              <w:tab/>
            </w:r>
            <w:r w:rsidRPr="007D1130">
              <w:rPr>
                <w:rStyle w:val="Hyperlink"/>
                <w:noProof/>
              </w:rPr>
              <w:t>Question 5: Creating a MySQL Database and Inserting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_Toc186365681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5CB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CCCDF" w14:textId="2082B2B4" w:rsidR="008C1857" w:rsidRPr="00602059" w:rsidRDefault="008C1857" w:rsidP="008C1857">
          <w:pPr>
            <w:rPr>
              <w:rFonts w:ascii="Arial" w:hAnsi="Arial" w:cs="Arial"/>
            </w:rPr>
          </w:pPr>
          <w:r w:rsidRPr="00602059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8FC3984" w14:textId="77777777" w:rsidR="008C1857" w:rsidRPr="00602059" w:rsidRDefault="008C1857">
      <w:pPr>
        <w:rPr>
          <w:rFonts w:ascii="Arial" w:hAnsi="Arial" w:cs="Arial"/>
        </w:rPr>
      </w:pPr>
    </w:p>
    <w:p w14:paraId="4F3740C3" w14:textId="77777777" w:rsidR="008C1857" w:rsidRPr="00602059" w:rsidRDefault="008C1857">
      <w:pPr>
        <w:rPr>
          <w:rFonts w:ascii="Arial" w:hAnsi="Arial" w:cs="Arial"/>
        </w:rPr>
      </w:pPr>
    </w:p>
    <w:p w14:paraId="15BC6171" w14:textId="77777777" w:rsidR="008C1857" w:rsidRPr="00602059" w:rsidRDefault="008C1857">
      <w:pPr>
        <w:rPr>
          <w:rFonts w:ascii="Arial" w:hAnsi="Arial" w:cs="Arial"/>
        </w:rPr>
      </w:pPr>
      <w:r w:rsidRPr="00602059">
        <w:rPr>
          <w:rFonts w:ascii="Arial" w:hAnsi="Arial" w:cs="Arial"/>
        </w:rPr>
        <w:br w:type="page"/>
      </w:r>
    </w:p>
    <w:p w14:paraId="76F2F567" w14:textId="69DD9DB8" w:rsidR="00DE2E12" w:rsidRPr="00602059" w:rsidRDefault="00B37B9B" w:rsidP="00F502A8">
      <w:pPr>
        <w:pStyle w:val="Heading1"/>
        <w:rPr>
          <w:rFonts w:cs="Arial"/>
        </w:rPr>
      </w:pPr>
      <w:bookmarkStart w:id="1" w:name="_Toc186365677"/>
      <w:r w:rsidRPr="00602059">
        <w:rPr>
          <w:rFonts w:cs="Arial"/>
        </w:rPr>
        <w:lastRenderedPageBreak/>
        <w:t xml:space="preserve">Question </w:t>
      </w:r>
      <w:r w:rsidR="0080712C" w:rsidRPr="00602059">
        <w:rPr>
          <w:rFonts w:cs="Arial"/>
        </w:rPr>
        <w:t>1</w:t>
      </w:r>
      <w:r w:rsidRPr="00602059">
        <w:rPr>
          <w:rFonts w:cs="Arial"/>
        </w:rPr>
        <w:t xml:space="preserve">: </w:t>
      </w:r>
      <w:r w:rsidR="00881A0A" w:rsidRPr="00602059">
        <w:rPr>
          <w:rFonts w:cs="Arial"/>
        </w:rPr>
        <w:t xml:space="preserve">Python </w:t>
      </w:r>
      <w:r w:rsidR="0081238C" w:rsidRPr="00602059">
        <w:rPr>
          <w:rFonts w:cs="Arial"/>
        </w:rPr>
        <w:t>database operation</w:t>
      </w:r>
      <w:bookmarkEnd w:id="1"/>
      <w:r w:rsidR="0081238C" w:rsidRPr="00602059">
        <w:rPr>
          <w:rFonts w:cs="Arial"/>
        </w:rPr>
        <w:t xml:space="preserve"> </w:t>
      </w:r>
    </w:p>
    <w:p w14:paraId="0CFE4475" w14:textId="352C0F38" w:rsidR="001D1C1F" w:rsidRPr="00602059" w:rsidRDefault="00D947DD" w:rsidP="008159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602059">
        <w:rPr>
          <w:rFonts w:ascii="Arial" w:hAnsi="Arial" w:cs="Arial"/>
        </w:rPr>
        <w:t xml:space="preserve">Create  a table in database as student which </w:t>
      </w:r>
      <w:r w:rsidR="00FE2968" w:rsidRPr="00602059">
        <w:rPr>
          <w:rFonts w:ascii="Arial" w:hAnsi="Arial" w:cs="Arial"/>
        </w:rPr>
        <w:t>h</w:t>
      </w:r>
      <w:r w:rsidRPr="00602059">
        <w:rPr>
          <w:rFonts w:ascii="Arial" w:hAnsi="Arial" w:cs="Arial"/>
        </w:rPr>
        <w:t xml:space="preserve">as studentid , studentname and studentage as coloumns </w:t>
      </w:r>
    </w:p>
    <w:p w14:paraId="5FB5AE2A" w14:textId="36D0871E" w:rsidR="0058618D" w:rsidRPr="00602059" w:rsidRDefault="0058618D" w:rsidP="00441B85">
      <w:pPr>
        <w:jc w:val="both"/>
        <w:rPr>
          <w:rFonts w:ascii="Arial" w:hAnsi="Arial" w:cs="Arial"/>
        </w:rPr>
      </w:pPr>
    </w:p>
    <w:p w14:paraId="602F3758" w14:textId="14C29875" w:rsidR="0091344F" w:rsidRPr="00602059" w:rsidRDefault="000729E5" w:rsidP="008159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602059">
        <w:rPr>
          <w:rFonts w:ascii="Arial" w:hAnsi="Arial" w:cs="Arial"/>
        </w:rPr>
        <w:t>Accept values</w:t>
      </w:r>
      <w:r w:rsidR="00D1300B" w:rsidRPr="00602059">
        <w:rPr>
          <w:rFonts w:ascii="Arial" w:hAnsi="Arial" w:cs="Arial"/>
        </w:rPr>
        <w:t xml:space="preserve"> from user and insert 5 record in student </w:t>
      </w:r>
      <w:r w:rsidR="00BE4D57" w:rsidRPr="00602059">
        <w:rPr>
          <w:rFonts w:ascii="Arial" w:hAnsi="Arial" w:cs="Arial"/>
        </w:rPr>
        <w:t>table.</w:t>
      </w:r>
      <w:r w:rsidR="00D1300B" w:rsidRPr="00602059">
        <w:rPr>
          <w:rFonts w:ascii="Arial" w:hAnsi="Arial" w:cs="Arial"/>
        </w:rPr>
        <w:t xml:space="preserve"> </w:t>
      </w:r>
      <w:r w:rsidR="00617B23" w:rsidRPr="00602059">
        <w:rPr>
          <w:rFonts w:ascii="Arial" w:hAnsi="Arial" w:cs="Arial"/>
        </w:rPr>
        <w:t xml:space="preserve"> </w:t>
      </w:r>
    </w:p>
    <w:p w14:paraId="1105719D" w14:textId="73AB5861" w:rsidR="00CC3E8D" w:rsidRPr="00602059" w:rsidRDefault="0091344F" w:rsidP="000729E5">
      <w:pPr>
        <w:pStyle w:val="ListParagraph"/>
        <w:jc w:val="both"/>
        <w:rPr>
          <w:rFonts w:ascii="Arial" w:hAnsi="Arial" w:cs="Arial"/>
        </w:rPr>
      </w:pPr>
      <w:r w:rsidRPr="00602059">
        <w:rPr>
          <w:rFonts w:ascii="Arial" w:hAnsi="Arial" w:cs="Arial"/>
        </w:rPr>
        <w:t xml:space="preserve">     </w:t>
      </w:r>
      <w:r w:rsidR="00CC3E8D" w:rsidRPr="00602059">
        <w:rPr>
          <w:rFonts w:ascii="Arial" w:hAnsi="Arial" w:cs="Arial"/>
        </w:rPr>
        <w:t xml:space="preserve"> </w:t>
      </w:r>
    </w:p>
    <w:p w14:paraId="75C90590" w14:textId="0A3371DC" w:rsidR="001D1C1F" w:rsidRPr="00602059" w:rsidRDefault="00DC50E9" w:rsidP="00DC50E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02059">
        <w:rPr>
          <w:rFonts w:ascii="Arial" w:hAnsi="Arial" w:cs="Arial"/>
        </w:rPr>
        <w:t xml:space="preserve">Print all the data from student </w:t>
      </w:r>
      <w:r w:rsidR="00A32C15" w:rsidRPr="00602059">
        <w:rPr>
          <w:rFonts w:ascii="Arial" w:hAnsi="Arial" w:cs="Arial"/>
        </w:rPr>
        <w:t xml:space="preserve">table </w:t>
      </w:r>
    </w:p>
    <w:p w14:paraId="38861C18" w14:textId="77777777" w:rsidR="000103B1" w:rsidRPr="00602059" w:rsidRDefault="000103B1" w:rsidP="000D0504">
      <w:pPr>
        <w:ind w:left="720" w:firstLine="720"/>
        <w:jc w:val="both"/>
        <w:rPr>
          <w:rFonts w:ascii="Arial" w:hAnsi="Arial" w:cs="Arial"/>
          <w:lang w:val="en-GB"/>
        </w:rPr>
      </w:pPr>
    </w:p>
    <w:p w14:paraId="7ED31235" w14:textId="22F4F439" w:rsidR="00647B9F" w:rsidRPr="00602059" w:rsidRDefault="00BE4D57" w:rsidP="001C44C9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602059">
        <w:rPr>
          <w:rFonts w:ascii="Arial" w:hAnsi="Arial" w:cs="Arial"/>
        </w:rPr>
        <w:t xml:space="preserve">Accept a studentid from </w:t>
      </w:r>
      <w:r w:rsidR="00B107C7" w:rsidRPr="00602059">
        <w:rPr>
          <w:rFonts w:ascii="Arial" w:hAnsi="Arial" w:cs="Arial"/>
        </w:rPr>
        <w:t>user and</w:t>
      </w:r>
      <w:r w:rsidR="002A4D2F" w:rsidRPr="00602059">
        <w:rPr>
          <w:rFonts w:ascii="Arial" w:hAnsi="Arial" w:cs="Arial"/>
        </w:rPr>
        <w:t xml:space="preserve"> </w:t>
      </w:r>
      <w:r w:rsidR="00E54117" w:rsidRPr="00602059">
        <w:rPr>
          <w:rFonts w:ascii="Arial" w:hAnsi="Arial" w:cs="Arial"/>
        </w:rPr>
        <w:t>update studentname</w:t>
      </w:r>
      <w:r w:rsidR="002A4D2F" w:rsidRPr="00602059">
        <w:rPr>
          <w:rFonts w:ascii="Arial" w:hAnsi="Arial" w:cs="Arial"/>
        </w:rPr>
        <w:t xml:space="preserve"> and </w:t>
      </w:r>
      <w:r w:rsidR="001E196F" w:rsidRPr="00602059">
        <w:rPr>
          <w:rFonts w:ascii="Arial" w:hAnsi="Arial" w:cs="Arial"/>
        </w:rPr>
        <w:t>studentage.</w:t>
      </w:r>
      <w:r w:rsidR="00DB7B22" w:rsidRPr="00602059">
        <w:rPr>
          <w:rFonts w:ascii="Arial" w:hAnsi="Arial" w:cs="Arial"/>
        </w:rPr>
        <w:t xml:space="preserve"> </w:t>
      </w:r>
    </w:p>
    <w:p w14:paraId="09CD63D4" w14:textId="63DFF8A4" w:rsidR="00881A0A" w:rsidRPr="00602059" w:rsidRDefault="00881A0A" w:rsidP="00815986">
      <w:pPr>
        <w:jc w:val="both"/>
        <w:rPr>
          <w:rFonts w:ascii="Arial" w:hAnsi="Arial" w:cs="Arial"/>
          <w:lang w:val="en-GB"/>
        </w:rPr>
      </w:pPr>
    </w:p>
    <w:p w14:paraId="62F58851" w14:textId="5F51ECC0" w:rsidR="00AF29A8" w:rsidRPr="00602059" w:rsidRDefault="00B15670" w:rsidP="000E7721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602059">
        <w:rPr>
          <w:rFonts w:ascii="Arial" w:hAnsi="Arial" w:cs="Arial"/>
        </w:rPr>
        <w:t>Accept a st</w:t>
      </w:r>
      <w:r w:rsidR="000457D7" w:rsidRPr="00602059">
        <w:rPr>
          <w:rFonts w:ascii="Arial" w:hAnsi="Arial" w:cs="Arial"/>
        </w:rPr>
        <w:t>u</w:t>
      </w:r>
      <w:r w:rsidRPr="00602059">
        <w:rPr>
          <w:rFonts w:ascii="Arial" w:hAnsi="Arial" w:cs="Arial"/>
        </w:rPr>
        <w:t xml:space="preserve">dentid from user and delete what </w:t>
      </w:r>
      <w:r w:rsidR="00B107C7" w:rsidRPr="00602059">
        <w:rPr>
          <w:rFonts w:ascii="Arial" w:hAnsi="Arial" w:cs="Arial"/>
        </w:rPr>
        <w:t>record.</w:t>
      </w:r>
      <w:r w:rsidRPr="00602059">
        <w:rPr>
          <w:rFonts w:ascii="Arial" w:hAnsi="Arial" w:cs="Arial"/>
        </w:rPr>
        <w:t xml:space="preserve"> </w:t>
      </w:r>
    </w:p>
    <w:p w14:paraId="0BE14FD2" w14:textId="77777777" w:rsidR="00F8659E" w:rsidRPr="00602059" w:rsidRDefault="00F8659E" w:rsidP="00F8659E">
      <w:pPr>
        <w:pStyle w:val="ListParagraph"/>
        <w:jc w:val="both"/>
        <w:rPr>
          <w:rFonts w:ascii="Arial" w:hAnsi="Arial" w:cs="Arial"/>
        </w:rPr>
      </w:pPr>
    </w:p>
    <w:p w14:paraId="0879AB5C" w14:textId="16368FC2" w:rsidR="00F8659E" w:rsidRPr="00602059" w:rsidRDefault="00F8659E" w:rsidP="00735EBF">
      <w:pPr>
        <w:pStyle w:val="ListParagraph"/>
        <w:jc w:val="both"/>
        <w:rPr>
          <w:rFonts w:ascii="Arial" w:hAnsi="Arial" w:cs="Arial"/>
        </w:rPr>
      </w:pPr>
      <w:r w:rsidRPr="00602059">
        <w:rPr>
          <w:rFonts w:ascii="Arial" w:hAnsi="Arial" w:cs="Arial"/>
        </w:rPr>
        <w:t xml:space="preserve"> </w:t>
      </w:r>
    </w:p>
    <w:p w14:paraId="27828D36" w14:textId="3B6EB8AF" w:rsidR="00F8659E" w:rsidRPr="00602059" w:rsidRDefault="00F8659E" w:rsidP="00F8659E">
      <w:pPr>
        <w:jc w:val="both"/>
        <w:rPr>
          <w:rFonts w:ascii="Arial" w:hAnsi="Arial" w:cs="Arial"/>
        </w:rPr>
      </w:pPr>
    </w:p>
    <w:p w14:paraId="21AFD8C2" w14:textId="77777777" w:rsidR="00F8659E" w:rsidRPr="00602059" w:rsidRDefault="00F8659E" w:rsidP="00F8659E">
      <w:pPr>
        <w:jc w:val="both"/>
        <w:rPr>
          <w:rFonts w:ascii="Arial" w:hAnsi="Arial" w:cs="Arial"/>
        </w:rPr>
      </w:pPr>
    </w:p>
    <w:p w14:paraId="5D6329EB" w14:textId="77777777" w:rsidR="00EA4658" w:rsidRPr="00602059" w:rsidRDefault="00EA4658" w:rsidP="00243A21">
      <w:pPr>
        <w:ind w:left="720"/>
        <w:rPr>
          <w:rFonts w:ascii="Arial" w:hAnsi="Arial" w:cs="Arial"/>
        </w:rPr>
      </w:pPr>
    </w:p>
    <w:p w14:paraId="19FBCEF5" w14:textId="3E068C08" w:rsidR="0082080B" w:rsidRPr="00602059" w:rsidRDefault="0082080B" w:rsidP="00F502A8">
      <w:pPr>
        <w:pStyle w:val="Heading1"/>
        <w:rPr>
          <w:rFonts w:cs="Arial"/>
        </w:rPr>
      </w:pPr>
      <w:bookmarkStart w:id="2" w:name="_Toc186365678"/>
      <w:bookmarkStart w:id="3" w:name="OLE_LINK1"/>
      <w:r w:rsidRPr="00602059">
        <w:rPr>
          <w:rFonts w:cs="Arial"/>
        </w:rPr>
        <w:lastRenderedPageBreak/>
        <w:t xml:space="preserve">Question </w:t>
      </w:r>
      <w:r w:rsidR="00E54B0A" w:rsidRPr="00602059">
        <w:rPr>
          <w:rFonts w:cs="Arial"/>
        </w:rPr>
        <w:t>2</w:t>
      </w:r>
      <w:r w:rsidRPr="00602059">
        <w:rPr>
          <w:rFonts w:cs="Arial"/>
        </w:rPr>
        <w:t>: Creating a MySQL Database and Inserting Data</w:t>
      </w:r>
      <w:bookmarkEnd w:id="2"/>
    </w:p>
    <w:bookmarkEnd w:id="3"/>
    <w:p w14:paraId="6C3F4559" w14:textId="77777777" w:rsidR="0082080B" w:rsidRPr="00602059" w:rsidRDefault="0082080B" w:rsidP="0082080B">
      <w:pPr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Objective</w:t>
      </w:r>
      <w:r w:rsidRPr="00602059">
        <w:rPr>
          <w:rFonts w:ascii="Arial" w:hAnsi="Arial" w:cs="Arial"/>
        </w:rPr>
        <w:t>: Connect to a MySQL server, create a database, and insert data into a table.</w:t>
      </w:r>
    </w:p>
    <w:p w14:paraId="037D02B0" w14:textId="77777777" w:rsidR="00E54B0A" w:rsidRPr="00602059" w:rsidRDefault="00E54B0A" w:rsidP="00E54B0A">
      <w:pPr>
        <w:rPr>
          <w:rFonts w:ascii="Arial" w:hAnsi="Arial" w:cs="Arial"/>
          <w:b/>
          <w:bCs/>
        </w:rPr>
      </w:pPr>
    </w:p>
    <w:p w14:paraId="6A9ACC74" w14:textId="479544C1" w:rsidR="0082080B" w:rsidRPr="00602059" w:rsidRDefault="0082080B" w:rsidP="0082080B">
      <w:pPr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Dataset</w:t>
      </w:r>
      <w:r w:rsidRPr="00602059">
        <w:rPr>
          <w:rFonts w:ascii="Arial" w:hAnsi="Arial" w:cs="Arial"/>
        </w:rPr>
        <w:t>:</w:t>
      </w:r>
      <w:r w:rsidR="00A23CE7" w:rsidRPr="00602059">
        <w:rPr>
          <w:rFonts w:ascii="Arial" w:hAnsi="Arial" w:cs="Arial"/>
        </w:rPr>
        <w:t xml:space="preserve"> </w:t>
      </w:r>
      <w:r w:rsidRPr="00602059">
        <w:rPr>
          <w:rFonts w:ascii="Arial" w:hAnsi="Arial" w:cs="Arial"/>
        </w:rPr>
        <w:t>students.csv</w:t>
      </w:r>
    </w:p>
    <w:p w14:paraId="159638DE" w14:textId="77777777" w:rsidR="00A23CE7" w:rsidRPr="00602059" w:rsidRDefault="00A23CE7" w:rsidP="0082080B">
      <w:pPr>
        <w:rPr>
          <w:rFonts w:ascii="Arial" w:hAnsi="Arial" w:cs="Arial"/>
        </w:rPr>
      </w:pPr>
    </w:p>
    <w:p w14:paraId="4FA25CD9" w14:textId="77777777" w:rsidR="0082080B" w:rsidRPr="00602059" w:rsidRDefault="0082080B" w:rsidP="0082080B">
      <w:pPr>
        <w:rPr>
          <w:rFonts w:ascii="Arial" w:hAnsi="Arial" w:cs="Arial"/>
        </w:rPr>
      </w:pPr>
      <w:r w:rsidRPr="00602059">
        <w:rPr>
          <w:rFonts w:ascii="Arial" w:hAnsi="Arial" w:cs="Arial"/>
        </w:rPr>
        <w:t>student_id,first_name,last_name,age,grade,subject</w:t>
      </w:r>
    </w:p>
    <w:p w14:paraId="22D0E174" w14:textId="77777777" w:rsidR="0082080B" w:rsidRPr="00602059" w:rsidRDefault="0082080B" w:rsidP="0082080B">
      <w:pPr>
        <w:rPr>
          <w:rFonts w:ascii="Arial" w:hAnsi="Arial" w:cs="Arial"/>
        </w:rPr>
      </w:pPr>
      <w:r w:rsidRPr="00602059">
        <w:rPr>
          <w:rFonts w:ascii="Arial" w:hAnsi="Arial" w:cs="Arial"/>
        </w:rPr>
        <w:t>1,John,Doe,15,10,Mathematics</w:t>
      </w:r>
    </w:p>
    <w:p w14:paraId="4265D2D7" w14:textId="77777777" w:rsidR="0082080B" w:rsidRPr="00602059" w:rsidRDefault="0082080B" w:rsidP="0082080B">
      <w:pPr>
        <w:rPr>
          <w:rFonts w:ascii="Arial" w:hAnsi="Arial" w:cs="Arial"/>
        </w:rPr>
      </w:pPr>
      <w:r w:rsidRPr="00602059">
        <w:rPr>
          <w:rFonts w:ascii="Arial" w:hAnsi="Arial" w:cs="Arial"/>
        </w:rPr>
        <w:t>2,Jane,Smith,16,11,Science</w:t>
      </w:r>
    </w:p>
    <w:p w14:paraId="575668AE" w14:textId="77777777" w:rsidR="0082080B" w:rsidRPr="00602059" w:rsidRDefault="0082080B" w:rsidP="0082080B">
      <w:pPr>
        <w:rPr>
          <w:rFonts w:ascii="Arial" w:hAnsi="Arial" w:cs="Arial"/>
        </w:rPr>
      </w:pPr>
      <w:r w:rsidRPr="00602059">
        <w:rPr>
          <w:rFonts w:ascii="Arial" w:hAnsi="Arial" w:cs="Arial"/>
        </w:rPr>
        <w:t>3,Sam,Brown,14,9,History</w:t>
      </w:r>
    </w:p>
    <w:p w14:paraId="28FACE9A" w14:textId="77777777" w:rsidR="0082080B" w:rsidRPr="00602059" w:rsidRDefault="0082080B" w:rsidP="0082080B">
      <w:pPr>
        <w:rPr>
          <w:rFonts w:ascii="Arial" w:hAnsi="Arial" w:cs="Arial"/>
        </w:rPr>
      </w:pPr>
      <w:r w:rsidRPr="00602059">
        <w:rPr>
          <w:rFonts w:ascii="Arial" w:hAnsi="Arial" w:cs="Arial"/>
        </w:rPr>
        <w:t>4,Emily,Davis,15,10,English</w:t>
      </w:r>
    </w:p>
    <w:p w14:paraId="7BD76134" w14:textId="77777777" w:rsidR="00E54B0A" w:rsidRPr="00602059" w:rsidRDefault="00E54B0A" w:rsidP="0082080B">
      <w:pPr>
        <w:rPr>
          <w:rFonts w:ascii="Arial" w:hAnsi="Arial" w:cs="Arial"/>
        </w:rPr>
      </w:pPr>
    </w:p>
    <w:p w14:paraId="38D4B94C" w14:textId="77777777" w:rsidR="0082080B" w:rsidRPr="00602059" w:rsidRDefault="0082080B" w:rsidP="0082080B">
      <w:pPr>
        <w:numPr>
          <w:ilvl w:val="0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Task</w:t>
      </w:r>
      <w:r w:rsidRPr="00602059">
        <w:rPr>
          <w:rFonts w:ascii="Arial" w:hAnsi="Arial" w:cs="Arial"/>
        </w:rPr>
        <w:t>:</w:t>
      </w:r>
    </w:p>
    <w:p w14:paraId="53D559CC" w14:textId="77777777" w:rsidR="0082080B" w:rsidRPr="00602059" w:rsidRDefault="0082080B" w:rsidP="0082080B">
      <w:pPr>
        <w:numPr>
          <w:ilvl w:val="1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Connect to a MySQL server using Python (mysql-connector-python or pymysql library).</w:t>
      </w:r>
    </w:p>
    <w:p w14:paraId="3AE2C1FF" w14:textId="77777777" w:rsidR="0082080B" w:rsidRPr="00602059" w:rsidRDefault="0082080B" w:rsidP="0082080B">
      <w:pPr>
        <w:numPr>
          <w:ilvl w:val="1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Create a database called school.</w:t>
      </w:r>
    </w:p>
    <w:p w14:paraId="28393A24" w14:textId="77777777" w:rsidR="0082080B" w:rsidRPr="00602059" w:rsidRDefault="0082080B" w:rsidP="0082080B">
      <w:pPr>
        <w:numPr>
          <w:ilvl w:val="1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Create a table students with the following columns:</w:t>
      </w:r>
    </w:p>
    <w:p w14:paraId="36783D23" w14:textId="77777777" w:rsidR="0082080B" w:rsidRPr="00602059" w:rsidRDefault="0082080B" w:rsidP="0082080B">
      <w:pPr>
        <w:numPr>
          <w:ilvl w:val="2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student_id (INT, PRIMARY KEY)</w:t>
      </w:r>
    </w:p>
    <w:p w14:paraId="3DCE3B2F" w14:textId="77777777" w:rsidR="0082080B" w:rsidRPr="00602059" w:rsidRDefault="0082080B" w:rsidP="0082080B">
      <w:pPr>
        <w:numPr>
          <w:ilvl w:val="2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first_name (VARCHAR(50))</w:t>
      </w:r>
    </w:p>
    <w:p w14:paraId="2BC16141" w14:textId="77777777" w:rsidR="0082080B" w:rsidRPr="00602059" w:rsidRDefault="0082080B" w:rsidP="0082080B">
      <w:pPr>
        <w:numPr>
          <w:ilvl w:val="2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last_name (VARCHAR(50))</w:t>
      </w:r>
    </w:p>
    <w:p w14:paraId="34BCB2A9" w14:textId="77777777" w:rsidR="0082080B" w:rsidRPr="00602059" w:rsidRDefault="0082080B" w:rsidP="0082080B">
      <w:pPr>
        <w:numPr>
          <w:ilvl w:val="2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age (INT)</w:t>
      </w:r>
    </w:p>
    <w:p w14:paraId="461ED223" w14:textId="77777777" w:rsidR="0082080B" w:rsidRPr="00602059" w:rsidRDefault="0082080B" w:rsidP="0082080B">
      <w:pPr>
        <w:numPr>
          <w:ilvl w:val="2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grade (INT)</w:t>
      </w:r>
    </w:p>
    <w:p w14:paraId="27707344" w14:textId="77777777" w:rsidR="0082080B" w:rsidRPr="00602059" w:rsidRDefault="0082080B" w:rsidP="0082080B">
      <w:pPr>
        <w:numPr>
          <w:ilvl w:val="2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subject (VARCHAR(50))</w:t>
      </w:r>
    </w:p>
    <w:p w14:paraId="2002B66C" w14:textId="77777777" w:rsidR="0082080B" w:rsidRPr="00602059" w:rsidRDefault="0082080B" w:rsidP="0082080B">
      <w:pPr>
        <w:numPr>
          <w:ilvl w:val="1"/>
          <w:numId w:val="15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Insert the data from students.csv into the students table.</w:t>
      </w:r>
    </w:p>
    <w:p w14:paraId="6673326F" w14:textId="77777777" w:rsidR="00055559" w:rsidRPr="00602059" w:rsidRDefault="00055559" w:rsidP="0082080B">
      <w:pPr>
        <w:numPr>
          <w:ilvl w:val="1"/>
          <w:numId w:val="15"/>
        </w:numPr>
        <w:rPr>
          <w:rFonts w:ascii="Arial" w:hAnsi="Arial" w:cs="Arial"/>
        </w:rPr>
      </w:pPr>
    </w:p>
    <w:p w14:paraId="231D01FC" w14:textId="77777777" w:rsidR="0082080B" w:rsidRPr="00602059" w:rsidRDefault="0082080B" w:rsidP="00CC56C6">
      <w:pPr>
        <w:ind w:left="360"/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Expected Output</w:t>
      </w:r>
      <w:r w:rsidRPr="00602059">
        <w:rPr>
          <w:rFonts w:ascii="Arial" w:hAnsi="Arial" w:cs="Arial"/>
        </w:rPr>
        <w:t>:</w:t>
      </w:r>
    </w:p>
    <w:p w14:paraId="399781EA" w14:textId="33321318" w:rsidR="0082080B" w:rsidRPr="00602059" w:rsidRDefault="0082080B" w:rsidP="00CC56C6">
      <w:pPr>
        <w:ind w:left="1080"/>
        <w:rPr>
          <w:rFonts w:ascii="Arial" w:hAnsi="Arial" w:cs="Arial"/>
        </w:rPr>
      </w:pPr>
      <w:r w:rsidRPr="00602059">
        <w:rPr>
          <w:rFonts w:ascii="Arial" w:hAnsi="Arial" w:cs="Arial"/>
        </w:rPr>
        <w:t>The database school and the table students should be created with all the data inserted.</w:t>
      </w:r>
    </w:p>
    <w:p w14:paraId="6CA1FB85" w14:textId="77777777" w:rsidR="00DB7E7F" w:rsidRPr="00602059" w:rsidRDefault="00DB7E7F" w:rsidP="00CC56C6">
      <w:pPr>
        <w:ind w:left="1080"/>
        <w:rPr>
          <w:rFonts w:ascii="Arial" w:hAnsi="Arial" w:cs="Arial"/>
        </w:rPr>
      </w:pPr>
    </w:p>
    <w:p w14:paraId="2C39B6E8" w14:textId="0D61EC3D" w:rsidR="0082080B" w:rsidRDefault="0082080B" w:rsidP="00CC56C6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Task</w:t>
      </w:r>
      <w:r w:rsidRPr="00602059">
        <w:rPr>
          <w:rFonts w:ascii="Arial" w:hAnsi="Arial" w:cs="Arial"/>
        </w:rPr>
        <w:t>:</w:t>
      </w:r>
      <w:r w:rsidRPr="00602059">
        <w:rPr>
          <w:rFonts w:ascii="Arial" w:hAnsi="Arial" w:cs="Arial"/>
        </w:rPr>
        <w:br/>
        <w:t xml:space="preserve">Using the </w:t>
      </w:r>
      <w:r w:rsidRPr="00602059">
        <w:rPr>
          <w:rFonts w:ascii="Arial" w:hAnsi="Arial" w:cs="Arial"/>
          <w:b/>
          <w:bCs/>
          <w:highlight w:val="yellow"/>
        </w:rPr>
        <w:t>school</w:t>
      </w:r>
      <w:r w:rsidRPr="00602059">
        <w:rPr>
          <w:rFonts w:ascii="Arial" w:hAnsi="Arial" w:cs="Arial"/>
        </w:rPr>
        <w:t xml:space="preserve"> database and the </w:t>
      </w:r>
      <w:r w:rsidRPr="00602059">
        <w:rPr>
          <w:rFonts w:ascii="Arial" w:hAnsi="Arial" w:cs="Arial"/>
          <w:b/>
          <w:bCs/>
          <w:highlight w:val="yellow"/>
        </w:rPr>
        <w:t>students</w:t>
      </w:r>
      <w:r w:rsidRPr="00602059">
        <w:rPr>
          <w:rFonts w:ascii="Arial" w:hAnsi="Arial" w:cs="Arial"/>
        </w:rPr>
        <w:t xml:space="preserve"> table created in Question 1, write a Python script to:</w:t>
      </w:r>
    </w:p>
    <w:p w14:paraId="6BA7DFA3" w14:textId="77777777" w:rsidR="00602059" w:rsidRPr="00602059" w:rsidRDefault="00602059" w:rsidP="00602059">
      <w:pPr>
        <w:pStyle w:val="ListParagraph"/>
        <w:rPr>
          <w:rFonts w:ascii="Arial" w:hAnsi="Arial" w:cs="Arial"/>
        </w:rPr>
      </w:pPr>
    </w:p>
    <w:p w14:paraId="3D2ABCA5" w14:textId="77777777" w:rsidR="0082080B" w:rsidRPr="00602059" w:rsidRDefault="0082080B" w:rsidP="0082080B">
      <w:pPr>
        <w:numPr>
          <w:ilvl w:val="1"/>
          <w:numId w:val="16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Fetch and display all student records.</w:t>
      </w:r>
    </w:p>
    <w:p w14:paraId="2B93E208" w14:textId="77777777" w:rsidR="0082080B" w:rsidRPr="00602059" w:rsidRDefault="0082080B" w:rsidP="0082080B">
      <w:pPr>
        <w:numPr>
          <w:ilvl w:val="1"/>
          <w:numId w:val="16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Fetch and display the names of students (first and last name) who are in grade 10.</w:t>
      </w:r>
    </w:p>
    <w:p w14:paraId="63530972" w14:textId="77777777" w:rsidR="0082080B" w:rsidRPr="00602059" w:rsidRDefault="0082080B" w:rsidP="0082080B">
      <w:pPr>
        <w:numPr>
          <w:ilvl w:val="1"/>
          <w:numId w:val="16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Calculate the total number of students in the database.</w:t>
      </w:r>
    </w:p>
    <w:p w14:paraId="039E51A1" w14:textId="77777777" w:rsidR="0082080B" w:rsidRPr="00602059" w:rsidRDefault="0082080B" w:rsidP="0082080B">
      <w:pPr>
        <w:numPr>
          <w:ilvl w:val="1"/>
          <w:numId w:val="16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Update the subject of a student with student_id = 4 to "Biology".</w:t>
      </w:r>
    </w:p>
    <w:p w14:paraId="6BAE4096" w14:textId="77777777" w:rsidR="0082080B" w:rsidRPr="00602059" w:rsidRDefault="0082080B" w:rsidP="0082080B">
      <w:pPr>
        <w:numPr>
          <w:ilvl w:val="1"/>
          <w:numId w:val="16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Delete the record of the student with student_id = 3.</w:t>
      </w:r>
    </w:p>
    <w:p w14:paraId="601521CA" w14:textId="77777777" w:rsidR="00374977" w:rsidRPr="00602059" w:rsidRDefault="00374977" w:rsidP="0083561A">
      <w:pPr>
        <w:rPr>
          <w:rFonts w:ascii="Arial" w:hAnsi="Arial" w:cs="Arial"/>
        </w:rPr>
      </w:pPr>
    </w:p>
    <w:p w14:paraId="38BF0826" w14:textId="77777777" w:rsidR="00BF5EA2" w:rsidRPr="00602059" w:rsidRDefault="00BF5EA2" w:rsidP="0083561A">
      <w:pPr>
        <w:rPr>
          <w:rFonts w:ascii="Arial" w:hAnsi="Arial" w:cs="Arial"/>
        </w:rPr>
      </w:pPr>
    </w:p>
    <w:p w14:paraId="3D33379A" w14:textId="77777777" w:rsidR="00BF5EA2" w:rsidRPr="00602059" w:rsidRDefault="00BF5EA2" w:rsidP="0083561A">
      <w:pPr>
        <w:rPr>
          <w:rFonts w:ascii="Arial" w:hAnsi="Arial" w:cs="Arial"/>
        </w:rPr>
      </w:pPr>
    </w:p>
    <w:p w14:paraId="308DCBD5" w14:textId="77777777" w:rsidR="00BF5EA2" w:rsidRPr="00602059" w:rsidRDefault="00BF5EA2" w:rsidP="0083561A">
      <w:pPr>
        <w:rPr>
          <w:rFonts w:ascii="Arial" w:hAnsi="Arial" w:cs="Arial"/>
        </w:rPr>
      </w:pPr>
    </w:p>
    <w:p w14:paraId="708374A3" w14:textId="3728E8BF" w:rsidR="00BF5EA2" w:rsidRPr="00602059" w:rsidRDefault="00BF5EA2" w:rsidP="00F502A8">
      <w:pPr>
        <w:pStyle w:val="Heading1"/>
        <w:rPr>
          <w:rFonts w:cs="Arial"/>
        </w:rPr>
      </w:pPr>
      <w:bookmarkStart w:id="4" w:name="_Toc186365679"/>
      <w:bookmarkStart w:id="5" w:name="OLE_LINK2"/>
      <w:r w:rsidRPr="00602059">
        <w:rPr>
          <w:rFonts w:cs="Arial"/>
        </w:rPr>
        <w:lastRenderedPageBreak/>
        <w:t xml:space="preserve">Question </w:t>
      </w:r>
      <w:r w:rsidR="00F502A8" w:rsidRPr="00602059">
        <w:rPr>
          <w:rFonts w:cs="Arial"/>
        </w:rPr>
        <w:t>3</w:t>
      </w:r>
      <w:r w:rsidRPr="00602059">
        <w:rPr>
          <w:rFonts w:cs="Arial"/>
        </w:rPr>
        <w:t>: Creating a MySQL Database and Inserting Data</w:t>
      </w:r>
      <w:bookmarkEnd w:id="4"/>
    </w:p>
    <w:bookmarkEnd w:id="5"/>
    <w:p w14:paraId="62293142" w14:textId="77777777" w:rsidR="00BF5EA2" w:rsidRPr="00602059" w:rsidRDefault="00BF5EA2" w:rsidP="0083561A">
      <w:pPr>
        <w:rPr>
          <w:rFonts w:ascii="Arial" w:hAnsi="Arial" w:cs="Arial"/>
        </w:rPr>
      </w:pPr>
    </w:p>
    <w:p w14:paraId="6ABFB35A" w14:textId="77777777" w:rsidR="00A445A1" w:rsidRPr="00602059" w:rsidRDefault="00A445A1" w:rsidP="00A445A1">
      <w:pPr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Objective</w:t>
      </w:r>
      <w:r w:rsidRPr="00602059">
        <w:rPr>
          <w:rFonts w:ascii="Arial" w:hAnsi="Arial" w:cs="Arial"/>
        </w:rPr>
        <w:t>: Connect to a MySQL database, create a table for product data, and insert records.</w:t>
      </w:r>
    </w:p>
    <w:p w14:paraId="7C4E4DBC" w14:textId="77777777" w:rsidR="00BD17F4" w:rsidRPr="00602059" w:rsidRDefault="00BD17F4" w:rsidP="00BD17F4">
      <w:pPr>
        <w:rPr>
          <w:rFonts w:ascii="Arial" w:hAnsi="Arial" w:cs="Arial"/>
          <w:b/>
          <w:bCs/>
        </w:rPr>
      </w:pPr>
    </w:p>
    <w:p w14:paraId="457457B8" w14:textId="1BCC00FB" w:rsidR="00A445A1" w:rsidRPr="00602059" w:rsidRDefault="00A445A1" w:rsidP="00BD17F4">
      <w:pPr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Dataset</w:t>
      </w:r>
      <w:r w:rsidRPr="00602059">
        <w:rPr>
          <w:rFonts w:ascii="Arial" w:hAnsi="Arial" w:cs="Arial"/>
        </w:rPr>
        <w:t>: products.csv</w:t>
      </w:r>
    </w:p>
    <w:p w14:paraId="711DC3C6" w14:textId="77777777" w:rsidR="00BD17F4" w:rsidRPr="00602059" w:rsidRDefault="00BD17F4" w:rsidP="00BD17F4">
      <w:pPr>
        <w:rPr>
          <w:rFonts w:ascii="Arial" w:hAnsi="Arial" w:cs="Arial"/>
        </w:rPr>
      </w:pPr>
    </w:p>
    <w:p w14:paraId="1B560417" w14:textId="77777777" w:rsidR="00A445A1" w:rsidRPr="00602059" w:rsidRDefault="00A445A1" w:rsidP="00A445A1">
      <w:pPr>
        <w:rPr>
          <w:rFonts w:ascii="Arial" w:hAnsi="Arial" w:cs="Arial"/>
        </w:rPr>
      </w:pPr>
      <w:r w:rsidRPr="00602059">
        <w:rPr>
          <w:rFonts w:ascii="Arial" w:hAnsi="Arial" w:cs="Arial"/>
        </w:rPr>
        <w:t>product_id,product_name,category,price,stock</w:t>
      </w:r>
    </w:p>
    <w:p w14:paraId="4DE79C74" w14:textId="77777777" w:rsidR="00A445A1" w:rsidRPr="00602059" w:rsidRDefault="00A445A1" w:rsidP="00A445A1">
      <w:pPr>
        <w:rPr>
          <w:rFonts w:ascii="Arial" w:hAnsi="Arial" w:cs="Arial"/>
        </w:rPr>
      </w:pPr>
      <w:r w:rsidRPr="00602059">
        <w:rPr>
          <w:rFonts w:ascii="Arial" w:hAnsi="Arial" w:cs="Arial"/>
        </w:rPr>
        <w:t>1,Smartphone,Electronics,699.99,50</w:t>
      </w:r>
    </w:p>
    <w:p w14:paraId="4969ED86" w14:textId="77777777" w:rsidR="00A445A1" w:rsidRPr="00602059" w:rsidRDefault="00A445A1" w:rsidP="00A445A1">
      <w:pPr>
        <w:rPr>
          <w:rFonts w:ascii="Arial" w:hAnsi="Arial" w:cs="Arial"/>
        </w:rPr>
      </w:pPr>
      <w:r w:rsidRPr="00602059">
        <w:rPr>
          <w:rFonts w:ascii="Arial" w:hAnsi="Arial" w:cs="Arial"/>
        </w:rPr>
        <w:t>2,Laptop,Electronics,999.99,30</w:t>
      </w:r>
    </w:p>
    <w:p w14:paraId="7FCA1048" w14:textId="77777777" w:rsidR="00A445A1" w:rsidRPr="00602059" w:rsidRDefault="00A445A1" w:rsidP="00A445A1">
      <w:pPr>
        <w:rPr>
          <w:rFonts w:ascii="Arial" w:hAnsi="Arial" w:cs="Arial"/>
        </w:rPr>
      </w:pPr>
      <w:r w:rsidRPr="00602059">
        <w:rPr>
          <w:rFonts w:ascii="Arial" w:hAnsi="Arial" w:cs="Arial"/>
        </w:rPr>
        <w:t>3,Refrigerator,Appliances,1200.00,20</w:t>
      </w:r>
    </w:p>
    <w:p w14:paraId="05DF9BDC" w14:textId="77777777" w:rsidR="00A445A1" w:rsidRPr="00602059" w:rsidRDefault="00A445A1" w:rsidP="00A445A1">
      <w:pPr>
        <w:rPr>
          <w:rFonts w:ascii="Arial" w:hAnsi="Arial" w:cs="Arial"/>
        </w:rPr>
      </w:pPr>
      <w:r w:rsidRPr="00602059">
        <w:rPr>
          <w:rFonts w:ascii="Arial" w:hAnsi="Arial" w:cs="Arial"/>
        </w:rPr>
        <w:t>4,Washing Machine,Appliances,750.00,15</w:t>
      </w:r>
    </w:p>
    <w:p w14:paraId="6E6B0A94" w14:textId="77777777" w:rsidR="00A445A1" w:rsidRPr="00602059" w:rsidRDefault="00A445A1" w:rsidP="00A445A1">
      <w:pPr>
        <w:rPr>
          <w:rFonts w:ascii="Arial" w:hAnsi="Arial" w:cs="Arial"/>
        </w:rPr>
      </w:pPr>
      <w:r w:rsidRPr="00602059">
        <w:rPr>
          <w:rFonts w:ascii="Arial" w:hAnsi="Arial" w:cs="Arial"/>
        </w:rPr>
        <w:t>5,Headphones,Electronics,199.99,100</w:t>
      </w:r>
    </w:p>
    <w:p w14:paraId="178EBC63" w14:textId="77777777" w:rsidR="00BD17F4" w:rsidRPr="00602059" w:rsidRDefault="00BD17F4" w:rsidP="00A445A1">
      <w:pPr>
        <w:rPr>
          <w:rFonts w:ascii="Arial" w:hAnsi="Arial" w:cs="Arial"/>
        </w:rPr>
      </w:pPr>
    </w:p>
    <w:p w14:paraId="1B81D0CB" w14:textId="77777777" w:rsidR="00A445A1" w:rsidRPr="00602059" w:rsidRDefault="00A445A1" w:rsidP="00A445A1">
      <w:pPr>
        <w:numPr>
          <w:ilvl w:val="0"/>
          <w:numId w:val="20"/>
        </w:numPr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Task</w:t>
      </w:r>
      <w:r w:rsidRPr="00602059">
        <w:rPr>
          <w:rFonts w:ascii="Arial" w:hAnsi="Arial" w:cs="Arial"/>
        </w:rPr>
        <w:t>:</w:t>
      </w:r>
    </w:p>
    <w:p w14:paraId="5E33CD7E" w14:textId="77777777" w:rsidR="00A445A1" w:rsidRPr="00602059" w:rsidRDefault="00A445A1" w:rsidP="00A445A1">
      <w:pPr>
        <w:numPr>
          <w:ilvl w:val="1"/>
          <w:numId w:val="20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Connect to a MySQL server using Python (mysql-connector-python or pymysql library).</w:t>
      </w:r>
    </w:p>
    <w:p w14:paraId="045F3B23" w14:textId="77777777" w:rsidR="00A445A1" w:rsidRPr="00602059" w:rsidRDefault="00A445A1" w:rsidP="00A445A1">
      <w:pPr>
        <w:numPr>
          <w:ilvl w:val="1"/>
          <w:numId w:val="20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Create a database called store.</w:t>
      </w:r>
    </w:p>
    <w:p w14:paraId="546C5174" w14:textId="77777777" w:rsidR="00A445A1" w:rsidRPr="00602059" w:rsidRDefault="00A445A1" w:rsidP="00A445A1">
      <w:pPr>
        <w:numPr>
          <w:ilvl w:val="1"/>
          <w:numId w:val="20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Create a table products with the following columns:</w:t>
      </w:r>
    </w:p>
    <w:p w14:paraId="5A7DC1A1" w14:textId="77777777" w:rsidR="00A445A1" w:rsidRPr="00602059" w:rsidRDefault="00A445A1" w:rsidP="00A445A1">
      <w:pPr>
        <w:numPr>
          <w:ilvl w:val="2"/>
          <w:numId w:val="20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product_id (INT, PRIMARY KEY)</w:t>
      </w:r>
    </w:p>
    <w:p w14:paraId="257A2C4F" w14:textId="77777777" w:rsidR="00A445A1" w:rsidRPr="00602059" w:rsidRDefault="00A445A1" w:rsidP="00A445A1">
      <w:pPr>
        <w:numPr>
          <w:ilvl w:val="2"/>
          <w:numId w:val="20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product_name (VARCHAR(100))</w:t>
      </w:r>
    </w:p>
    <w:p w14:paraId="5B029EFA" w14:textId="77777777" w:rsidR="00A445A1" w:rsidRPr="00602059" w:rsidRDefault="00A445A1" w:rsidP="00A445A1">
      <w:pPr>
        <w:numPr>
          <w:ilvl w:val="2"/>
          <w:numId w:val="20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category (VARCHAR(50))</w:t>
      </w:r>
    </w:p>
    <w:p w14:paraId="0E99B337" w14:textId="77777777" w:rsidR="00A445A1" w:rsidRPr="00602059" w:rsidRDefault="00A445A1" w:rsidP="00A445A1">
      <w:pPr>
        <w:numPr>
          <w:ilvl w:val="2"/>
          <w:numId w:val="20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price (DECIMAL(10,2))</w:t>
      </w:r>
    </w:p>
    <w:p w14:paraId="397D0904" w14:textId="77777777" w:rsidR="00A445A1" w:rsidRPr="00602059" w:rsidRDefault="00A445A1" w:rsidP="00A445A1">
      <w:pPr>
        <w:numPr>
          <w:ilvl w:val="2"/>
          <w:numId w:val="20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stock (INT)</w:t>
      </w:r>
    </w:p>
    <w:p w14:paraId="0CCFB599" w14:textId="77777777" w:rsidR="00A445A1" w:rsidRPr="00602059" w:rsidRDefault="00A445A1" w:rsidP="00A445A1">
      <w:pPr>
        <w:numPr>
          <w:ilvl w:val="1"/>
          <w:numId w:val="20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Insert the data from products.csv into the products table.</w:t>
      </w:r>
    </w:p>
    <w:p w14:paraId="2C293896" w14:textId="77777777" w:rsidR="00CC601C" w:rsidRPr="00602059" w:rsidRDefault="00CC601C" w:rsidP="00CC601C">
      <w:pPr>
        <w:rPr>
          <w:rFonts w:ascii="Arial" w:hAnsi="Arial" w:cs="Arial"/>
        </w:rPr>
      </w:pPr>
    </w:p>
    <w:p w14:paraId="7151A7A4" w14:textId="0C43077E" w:rsidR="00A445A1" w:rsidRPr="00602059" w:rsidRDefault="00223E15" w:rsidP="00A445A1">
      <w:pPr>
        <w:numPr>
          <w:ilvl w:val="0"/>
          <w:numId w:val="20"/>
        </w:numPr>
        <w:rPr>
          <w:rFonts w:ascii="Arial" w:hAnsi="Arial" w:cs="Arial"/>
          <w:b/>
          <w:bCs/>
        </w:rPr>
      </w:pPr>
      <w:r w:rsidRPr="00602059">
        <w:rPr>
          <w:rFonts w:ascii="Arial" w:hAnsi="Arial" w:cs="Arial"/>
          <w:b/>
          <w:bCs/>
        </w:rPr>
        <w:t>Task:</w:t>
      </w:r>
      <w:r w:rsidR="00A445A1" w:rsidRPr="00602059">
        <w:rPr>
          <w:rFonts w:ascii="Arial" w:hAnsi="Arial" w:cs="Arial"/>
          <w:b/>
          <w:bCs/>
        </w:rPr>
        <w:t xml:space="preserve"> Performing Queries on the Products Table</w:t>
      </w:r>
    </w:p>
    <w:p w14:paraId="65E4F228" w14:textId="7EBA88E8" w:rsidR="00A445A1" w:rsidRDefault="00A445A1" w:rsidP="00223E15">
      <w:pPr>
        <w:ind w:left="720"/>
        <w:rPr>
          <w:rFonts w:ascii="Arial" w:hAnsi="Arial" w:cs="Arial"/>
          <w:b/>
          <w:bCs/>
        </w:rPr>
      </w:pPr>
      <w:r w:rsidRPr="00602059">
        <w:rPr>
          <w:rFonts w:ascii="Arial" w:hAnsi="Arial" w:cs="Arial"/>
        </w:rPr>
        <w:br/>
      </w:r>
      <w:r w:rsidRPr="00602059">
        <w:rPr>
          <w:rFonts w:ascii="Arial" w:hAnsi="Arial" w:cs="Arial"/>
          <w:b/>
          <w:bCs/>
        </w:rPr>
        <w:t xml:space="preserve">Using the </w:t>
      </w:r>
      <w:r w:rsidRPr="00602059">
        <w:rPr>
          <w:rFonts w:ascii="Arial" w:hAnsi="Arial" w:cs="Arial"/>
          <w:b/>
          <w:bCs/>
          <w:highlight w:val="yellow"/>
        </w:rPr>
        <w:t>store</w:t>
      </w:r>
      <w:r w:rsidRPr="00602059">
        <w:rPr>
          <w:rFonts w:ascii="Arial" w:hAnsi="Arial" w:cs="Arial"/>
          <w:b/>
          <w:bCs/>
        </w:rPr>
        <w:t xml:space="preserve"> database and the </w:t>
      </w:r>
      <w:r w:rsidRPr="00602059">
        <w:rPr>
          <w:rFonts w:ascii="Arial" w:hAnsi="Arial" w:cs="Arial"/>
          <w:b/>
          <w:bCs/>
          <w:highlight w:val="yellow"/>
        </w:rPr>
        <w:t>products</w:t>
      </w:r>
      <w:r w:rsidRPr="00602059">
        <w:rPr>
          <w:rFonts w:ascii="Arial" w:hAnsi="Arial" w:cs="Arial"/>
          <w:b/>
          <w:bCs/>
        </w:rPr>
        <w:t xml:space="preserve"> table created in Question 1, write a Python script to:</w:t>
      </w:r>
    </w:p>
    <w:p w14:paraId="664EEBEF" w14:textId="77777777" w:rsidR="0029758C" w:rsidRPr="00602059" w:rsidRDefault="0029758C" w:rsidP="00223E15">
      <w:pPr>
        <w:ind w:left="720"/>
        <w:rPr>
          <w:rFonts w:ascii="Arial" w:hAnsi="Arial" w:cs="Arial"/>
          <w:b/>
          <w:bCs/>
        </w:rPr>
      </w:pPr>
    </w:p>
    <w:p w14:paraId="1B2ADF12" w14:textId="77777777" w:rsidR="00A445A1" w:rsidRPr="00602059" w:rsidRDefault="00A445A1" w:rsidP="00A445A1">
      <w:pPr>
        <w:numPr>
          <w:ilvl w:val="1"/>
          <w:numId w:val="21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Fetch and display all product details.</w:t>
      </w:r>
    </w:p>
    <w:p w14:paraId="56BC76A7" w14:textId="77777777" w:rsidR="00A445A1" w:rsidRPr="00602059" w:rsidRDefault="00A445A1" w:rsidP="00A445A1">
      <w:pPr>
        <w:numPr>
          <w:ilvl w:val="1"/>
          <w:numId w:val="21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Retrieve and display the names of products in the "Electronics" category.</w:t>
      </w:r>
    </w:p>
    <w:p w14:paraId="1720B897" w14:textId="77777777" w:rsidR="00A445A1" w:rsidRPr="00602059" w:rsidRDefault="00A445A1" w:rsidP="00A445A1">
      <w:pPr>
        <w:numPr>
          <w:ilvl w:val="1"/>
          <w:numId w:val="21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Calculate the total stock value (price × stock) for all products combined.</w:t>
      </w:r>
    </w:p>
    <w:p w14:paraId="5D563D1D" w14:textId="77777777" w:rsidR="00A445A1" w:rsidRPr="00602059" w:rsidRDefault="00A445A1" w:rsidP="00A445A1">
      <w:pPr>
        <w:numPr>
          <w:ilvl w:val="1"/>
          <w:numId w:val="21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Increase the price of all products in the "Appliances" category by 10%.</w:t>
      </w:r>
    </w:p>
    <w:p w14:paraId="50736D95" w14:textId="77777777" w:rsidR="00A445A1" w:rsidRPr="00602059" w:rsidRDefault="00A445A1" w:rsidP="00A445A1">
      <w:pPr>
        <w:numPr>
          <w:ilvl w:val="1"/>
          <w:numId w:val="21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Delete the record of a product with product_id = 5.</w:t>
      </w:r>
    </w:p>
    <w:p w14:paraId="773FC41E" w14:textId="77777777" w:rsidR="00A445A1" w:rsidRPr="00602059" w:rsidRDefault="00A445A1" w:rsidP="0080712C">
      <w:pPr>
        <w:rPr>
          <w:rFonts w:ascii="Arial" w:hAnsi="Arial" w:cs="Arial"/>
        </w:rPr>
      </w:pPr>
    </w:p>
    <w:p w14:paraId="2003954E" w14:textId="77777777" w:rsidR="0080712C" w:rsidRPr="00602059" w:rsidRDefault="0080712C" w:rsidP="0080712C">
      <w:pPr>
        <w:rPr>
          <w:rFonts w:ascii="Arial" w:hAnsi="Arial" w:cs="Arial"/>
        </w:rPr>
      </w:pPr>
    </w:p>
    <w:p w14:paraId="097038DA" w14:textId="77777777" w:rsidR="0080712C" w:rsidRPr="00602059" w:rsidRDefault="0080712C" w:rsidP="0080712C">
      <w:pPr>
        <w:rPr>
          <w:rFonts w:ascii="Arial" w:hAnsi="Arial" w:cs="Arial"/>
        </w:rPr>
      </w:pPr>
    </w:p>
    <w:p w14:paraId="41E9EC12" w14:textId="77777777" w:rsidR="0080712C" w:rsidRPr="00602059" w:rsidRDefault="0080712C" w:rsidP="0080712C">
      <w:pPr>
        <w:rPr>
          <w:rFonts w:ascii="Arial" w:hAnsi="Arial" w:cs="Arial"/>
        </w:rPr>
      </w:pPr>
    </w:p>
    <w:p w14:paraId="44309CC6" w14:textId="77777777" w:rsidR="0080712C" w:rsidRPr="00602059" w:rsidRDefault="0080712C" w:rsidP="0080712C">
      <w:pPr>
        <w:rPr>
          <w:rFonts w:ascii="Arial" w:hAnsi="Arial" w:cs="Arial"/>
        </w:rPr>
      </w:pPr>
    </w:p>
    <w:p w14:paraId="1D68C4F2" w14:textId="77777777" w:rsidR="0080712C" w:rsidRPr="00602059" w:rsidRDefault="0080712C" w:rsidP="0080712C">
      <w:pPr>
        <w:rPr>
          <w:rFonts w:ascii="Arial" w:hAnsi="Arial" w:cs="Arial"/>
        </w:rPr>
      </w:pPr>
    </w:p>
    <w:p w14:paraId="6C79ED84" w14:textId="77777777" w:rsidR="0080712C" w:rsidRPr="00602059" w:rsidRDefault="0080712C" w:rsidP="0080712C">
      <w:pPr>
        <w:rPr>
          <w:rFonts w:ascii="Arial" w:hAnsi="Arial" w:cs="Arial"/>
        </w:rPr>
      </w:pPr>
    </w:p>
    <w:p w14:paraId="5306F3D1" w14:textId="77777777" w:rsidR="0080712C" w:rsidRPr="00602059" w:rsidRDefault="0080712C" w:rsidP="0080712C">
      <w:pPr>
        <w:rPr>
          <w:rFonts w:ascii="Arial" w:hAnsi="Arial" w:cs="Arial"/>
        </w:rPr>
      </w:pPr>
    </w:p>
    <w:p w14:paraId="287EEED9" w14:textId="77777777" w:rsidR="0080712C" w:rsidRPr="00602059" w:rsidRDefault="0080712C" w:rsidP="0080712C">
      <w:pPr>
        <w:rPr>
          <w:rFonts w:ascii="Arial" w:hAnsi="Arial" w:cs="Arial"/>
        </w:rPr>
      </w:pPr>
    </w:p>
    <w:p w14:paraId="3A8BF280" w14:textId="71224050" w:rsidR="0080712C" w:rsidRPr="00602059" w:rsidRDefault="0080712C" w:rsidP="0080712C">
      <w:pPr>
        <w:pStyle w:val="Heading1"/>
        <w:rPr>
          <w:rFonts w:cs="Arial"/>
        </w:rPr>
      </w:pPr>
      <w:bookmarkStart w:id="6" w:name="_Toc186365680"/>
      <w:bookmarkStart w:id="7" w:name="OLE_LINK3"/>
      <w:r w:rsidRPr="00602059">
        <w:rPr>
          <w:rFonts w:cs="Arial"/>
        </w:rPr>
        <w:lastRenderedPageBreak/>
        <w:t>Question 4: Creating a MySQL Database and Inserting Data</w:t>
      </w:r>
      <w:bookmarkEnd w:id="6"/>
    </w:p>
    <w:bookmarkEnd w:id="7"/>
    <w:p w14:paraId="45E072C2" w14:textId="77777777" w:rsidR="0080712C" w:rsidRPr="00602059" w:rsidRDefault="0080712C" w:rsidP="0080712C">
      <w:pPr>
        <w:rPr>
          <w:rFonts w:ascii="Arial" w:hAnsi="Arial" w:cs="Arial"/>
        </w:rPr>
      </w:pPr>
    </w:p>
    <w:p w14:paraId="72ACD853" w14:textId="77777777" w:rsidR="00DF6448" w:rsidRPr="00602059" w:rsidRDefault="00DF6448" w:rsidP="00DF6448">
      <w:pPr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Objective</w:t>
      </w:r>
      <w:r w:rsidRPr="00602059">
        <w:rPr>
          <w:rFonts w:ascii="Arial" w:hAnsi="Arial" w:cs="Arial"/>
        </w:rPr>
        <w:t>: Connect to a MySQL database, create a table for trip data, and insert records.</w:t>
      </w:r>
    </w:p>
    <w:p w14:paraId="4A5A66F4" w14:textId="77777777" w:rsidR="00DF6448" w:rsidRPr="00602059" w:rsidRDefault="00DF6448" w:rsidP="00DF6448">
      <w:pPr>
        <w:rPr>
          <w:rFonts w:ascii="Arial" w:hAnsi="Arial" w:cs="Arial"/>
        </w:rPr>
      </w:pPr>
    </w:p>
    <w:p w14:paraId="0D29F9FD" w14:textId="2512E98C" w:rsidR="00DF6448" w:rsidRPr="00602059" w:rsidRDefault="00DF6448" w:rsidP="00DF6448">
      <w:pPr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Dataset</w:t>
      </w:r>
      <w:r w:rsidRPr="00602059">
        <w:rPr>
          <w:rFonts w:ascii="Arial" w:hAnsi="Arial" w:cs="Arial"/>
        </w:rPr>
        <w:t>: trips.csv</w:t>
      </w:r>
    </w:p>
    <w:p w14:paraId="60FC0569" w14:textId="77777777" w:rsidR="00DF6448" w:rsidRPr="00602059" w:rsidRDefault="00DF6448" w:rsidP="00DF6448">
      <w:pPr>
        <w:rPr>
          <w:rFonts w:ascii="Arial" w:hAnsi="Arial" w:cs="Arial"/>
        </w:rPr>
      </w:pPr>
    </w:p>
    <w:p w14:paraId="1E681BD4" w14:textId="6196605F" w:rsidR="00DF6448" w:rsidRPr="00602059" w:rsidRDefault="00DF6448" w:rsidP="00DF6448">
      <w:pPr>
        <w:rPr>
          <w:rFonts w:ascii="Arial" w:hAnsi="Arial" w:cs="Arial"/>
        </w:rPr>
      </w:pPr>
      <w:r w:rsidRPr="00602059">
        <w:rPr>
          <w:rFonts w:ascii="Arial" w:hAnsi="Arial" w:cs="Arial"/>
        </w:rPr>
        <w:t>trip_id,origin,destination,distance_km,trip_date,price</w:t>
      </w:r>
    </w:p>
    <w:p w14:paraId="1B006158" w14:textId="77777777" w:rsidR="00DF6448" w:rsidRPr="00602059" w:rsidRDefault="00DF6448" w:rsidP="00DF6448">
      <w:pPr>
        <w:rPr>
          <w:rFonts w:ascii="Arial" w:hAnsi="Arial" w:cs="Arial"/>
        </w:rPr>
      </w:pPr>
      <w:r w:rsidRPr="00602059">
        <w:rPr>
          <w:rFonts w:ascii="Arial" w:hAnsi="Arial" w:cs="Arial"/>
        </w:rPr>
        <w:t>1,New York,Boston,350,2024-01-10,50.00</w:t>
      </w:r>
    </w:p>
    <w:p w14:paraId="78A331D3" w14:textId="77777777" w:rsidR="00DF6448" w:rsidRPr="00602059" w:rsidRDefault="00DF6448" w:rsidP="00DF6448">
      <w:pPr>
        <w:rPr>
          <w:rFonts w:ascii="Arial" w:hAnsi="Arial" w:cs="Arial"/>
        </w:rPr>
      </w:pPr>
      <w:r w:rsidRPr="00602059">
        <w:rPr>
          <w:rFonts w:ascii="Arial" w:hAnsi="Arial" w:cs="Arial"/>
        </w:rPr>
        <w:t>2,San Francisco,Los Angeles,600,2024-01-15,80.00</w:t>
      </w:r>
    </w:p>
    <w:p w14:paraId="27BB6916" w14:textId="77777777" w:rsidR="00DF6448" w:rsidRPr="00602059" w:rsidRDefault="00DF6448" w:rsidP="00DF6448">
      <w:pPr>
        <w:rPr>
          <w:rFonts w:ascii="Arial" w:hAnsi="Arial" w:cs="Arial"/>
        </w:rPr>
      </w:pPr>
      <w:r w:rsidRPr="00602059">
        <w:rPr>
          <w:rFonts w:ascii="Arial" w:hAnsi="Arial" w:cs="Arial"/>
        </w:rPr>
        <w:t>3,Chicago,Detroit,450,2024-01-20,60.00</w:t>
      </w:r>
    </w:p>
    <w:p w14:paraId="5BBB272A" w14:textId="77777777" w:rsidR="00DF6448" w:rsidRPr="00602059" w:rsidRDefault="00DF6448" w:rsidP="00DF6448">
      <w:pPr>
        <w:rPr>
          <w:rFonts w:ascii="Arial" w:hAnsi="Arial" w:cs="Arial"/>
        </w:rPr>
      </w:pPr>
      <w:r w:rsidRPr="00602059">
        <w:rPr>
          <w:rFonts w:ascii="Arial" w:hAnsi="Arial" w:cs="Arial"/>
        </w:rPr>
        <w:t>4,Dallas,Houston,400,2024-01-25,70.00</w:t>
      </w:r>
    </w:p>
    <w:p w14:paraId="35DA5C9C" w14:textId="77777777" w:rsidR="00DF6448" w:rsidRPr="00602059" w:rsidRDefault="00DF6448" w:rsidP="00DF6448">
      <w:pPr>
        <w:rPr>
          <w:rFonts w:ascii="Arial" w:hAnsi="Arial" w:cs="Arial"/>
        </w:rPr>
      </w:pPr>
      <w:r w:rsidRPr="00602059">
        <w:rPr>
          <w:rFonts w:ascii="Arial" w:hAnsi="Arial" w:cs="Arial"/>
        </w:rPr>
        <w:t>5,Seattle,Portland,300,2024-01-30,40.00</w:t>
      </w:r>
    </w:p>
    <w:p w14:paraId="24F88F90" w14:textId="77777777" w:rsidR="00DF6448" w:rsidRPr="00602059" w:rsidRDefault="00DF6448" w:rsidP="00DF6448">
      <w:pPr>
        <w:rPr>
          <w:rFonts w:ascii="Arial" w:hAnsi="Arial" w:cs="Arial"/>
        </w:rPr>
      </w:pPr>
    </w:p>
    <w:p w14:paraId="151FAB29" w14:textId="77777777" w:rsidR="00DF6448" w:rsidRPr="00602059" w:rsidRDefault="00DF6448" w:rsidP="00DF6448">
      <w:pPr>
        <w:numPr>
          <w:ilvl w:val="0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Task</w:t>
      </w:r>
      <w:r w:rsidRPr="00602059">
        <w:rPr>
          <w:rFonts w:ascii="Arial" w:hAnsi="Arial" w:cs="Arial"/>
        </w:rPr>
        <w:t>:</w:t>
      </w:r>
    </w:p>
    <w:p w14:paraId="7AF5F93D" w14:textId="77777777" w:rsidR="00DF6448" w:rsidRPr="00602059" w:rsidRDefault="00DF6448" w:rsidP="00DF6448">
      <w:pPr>
        <w:numPr>
          <w:ilvl w:val="1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Connect to a MySQL server using Python (mysql-connector-python or pymysql library).</w:t>
      </w:r>
    </w:p>
    <w:p w14:paraId="4967A5F3" w14:textId="77777777" w:rsidR="00DF6448" w:rsidRPr="00602059" w:rsidRDefault="00DF6448" w:rsidP="00DF6448">
      <w:pPr>
        <w:numPr>
          <w:ilvl w:val="1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Create a database called travel_agency.</w:t>
      </w:r>
    </w:p>
    <w:p w14:paraId="285640CF" w14:textId="77777777" w:rsidR="00DF6448" w:rsidRPr="00602059" w:rsidRDefault="00DF6448" w:rsidP="00DF6448">
      <w:pPr>
        <w:numPr>
          <w:ilvl w:val="1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Create a table trips with the following columns:</w:t>
      </w:r>
    </w:p>
    <w:p w14:paraId="1000FD66" w14:textId="77777777" w:rsidR="00DF6448" w:rsidRPr="00602059" w:rsidRDefault="00DF6448" w:rsidP="00DF6448">
      <w:pPr>
        <w:numPr>
          <w:ilvl w:val="2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trip_id (INT, PRIMARY KEY)</w:t>
      </w:r>
    </w:p>
    <w:p w14:paraId="1105EE60" w14:textId="77777777" w:rsidR="00DF6448" w:rsidRPr="00602059" w:rsidRDefault="00DF6448" w:rsidP="00DF6448">
      <w:pPr>
        <w:numPr>
          <w:ilvl w:val="2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origin (VARCHAR(50))</w:t>
      </w:r>
    </w:p>
    <w:p w14:paraId="2B9694D2" w14:textId="77777777" w:rsidR="00DF6448" w:rsidRPr="00602059" w:rsidRDefault="00DF6448" w:rsidP="00DF6448">
      <w:pPr>
        <w:numPr>
          <w:ilvl w:val="2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destination (VARCHAR(50))</w:t>
      </w:r>
    </w:p>
    <w:p w14:paraId="4AD7FBC1" w14:textId="77777777" w:rsidR="00DF6448" w:rsidRPr="00602059" w:rsidRDefault="00DF6448" w:rsidP="00DF6448">
      <w:pPr>
        <w:numPr>
          <w:ilvl w:val="2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distance_km (INT)</w:t>
      </w:r>
    </w:p>
    <w:p w14:paraId="5AE1EF2E" w14:textId="77777777" w:rsidR="00DF6448" w:rsidRPr="00602059" w:rsidRDefault="00DF6448" w:rsidP="00DF6448">
      <w:pPr>
        <w:numPr>
          <w:ilvl w:val="2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trip_date (DATE)</w:t>
      </w:r>
    </w:p>
    <w:p w14:paraId="28A1B046" w14:textId="77777777" w:rsidR="00DF6448" w:rsidRPr="00602059" w:rsidRDefault="00DF6448" w:rsidP="00DF6448">
      <w:pPr>
        <w:numPr>
          <w:ilvl w:val="2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price (DECIMAL(10, 2))</w:t>
      </w:r>
    </w:p>
    <w:p w14:paraId="5DF42ADF" w14:textId="77777777" w:rsidR="00DF6448" w:rsidRPr="00602059" w:rsidRDefault="00DF6448" w:rsidP="00DF6448">
      <w:pPr>
        <w:numPr>
          <w:ilvl w:val="1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Insert the data from trips.csv into the trips table.</w:t>
      </w:r>
    </w:p>
    <w:p w14:paraId="4AAFBD58" w14:textId="77777777" w:rsidR="00DF6448" w:rsidRPr="00602059" w:rsidRDefault="00DF6448" w:rsidP="00DF6448">
      <w:pPr>
        <w:ind w:left="720"/>
        <w:rPr>
          <w:rFonts w:ascii="Arial" w:hAnsi="Arial" w:cs="Arial"/>
        </w:rPr>
      </w:pPr>
    </w:p>
    <w:p w14:paraId="7B1D84C0" w14:textId="77777777" w:rsidR="00DF6448" w:rsidRPr="00602059" w:rsidRDefault="00DF6448" w:rsidP="0029758C">
      <w:pPr>
        <w:ind w:firstLine="720"/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Expected Output</w:t>
      </w:r>
      <w:r w:rsidRPr="00602059">
        <w:rPr>
          <w:rFonts w:ascii="Arial" w:hAnsi="Arial" w:cs="Arial"/>
        </w:rPr>
        <w:t>:</w:t>
      </w:r>
    </w:p>
    <w:p w14:paraId="1B84CB40" w14:textId="121D90B1" w:rsidR="00DF6448" w:rsidRPr="00602059" w:rsidRDefault="00DF6448" w:rsidP="00B7566C">
      <w:pPr>
        <w:numPr>
          <w:ilvl w:val="1"/>
          <w:numId w:val="22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 xml:space="preserve">The database </w:t>
      </w:r>
      <w:r w:rsidRPr="00602059">
        <w:rPr>
          <w:rFonts w:ascii="Arial" w:hAnsi="Arial" w:cs="Arial"/>
          <w:b/>
          <w:bCs/>
        </w:rPr>
        <w:t>travel_agency</w:t>
      </w:r>
      <w:r w:rsidRPr="00602059">
        <w:rPr>
          <w:rFonts w:ascii="Arial" w:hAnsi="Arial" w:cs="Arial"/>
        </w:rPr>
        <w:t xml:space="preserve"> and the </w:t>
      </w:r>
      <w:r w:rsidRPr="00602059">
        <w:rPr>
          <w:rFonts w:ascii="Arial" w:hAnsi="Arial" w:cs="Arial"/>
          <w:b/>
          <w:bCs/>
        </w:rPr>
        <w:t>trips</w:t>
      </w:r>
      <w:r w:rsidRPr="00602059">
        <w:rPr>
          <w:rFonts w:ascii="Arial" w:hAnsi="Arial" w:cs="Arial"/>
        </w:rPr>
        <w:t xml:space="preserve"> table should be created, and the data should be successfully inserted.</w:t>
      </w:r>
    </w:p>
    <w:p w14:paraId="5A95AF64" w14:textId="77777777" w:rsidR="00D90F2C" w:rsidRPr="00602059" w:rsidRDefault="00D90F2C" w:rsidP="00B7566C">
      <w:pPr>
        <w:numPr>
          <w:ilvl w:val="1"/>
          <w:numId w:val="22"/>
        </w:numPr>
        <w:rPr>
          <w:rFonts w:ascii="Arial" w:hAnsi="Arial" w:cs="Arial"/>
        </w:rPr>
      </w:pPr>
    </w:p>
    <w:p w14:paraId="507627EC" w14:textId="647966C1" w:rsidR="00DF6448" w:rsidRPr="00602059" w:rsidRDefault="00640CC5" w:rsidP="00DF6448">
      <w:pPr>
        <w:numPr>
          <w:ilvl w:val="0"/>
          <w:numId w:val="22"/>
        </w:numPr>
        <w:rPr>
          <w:rFonts w:ascii="Arial" w:hAnsi="Arial" w:cs="Arial"/>
          <w:b/>
          <w:bCs/>
        </w:rPr>
      </w:pPr>
      <w:r w:rsidRPr="00602059">
        <w:rPr>
          <w:rFonts w:ascii="Arial" w:hAnsi="Arial" w:cs="Arial"/>
          <w:b/>
          <w:bCs/>
        </w:rPr>
        <w:t>Task:</w:t>
      </w:r>
      <w:r w:rsidR="00DF6448" w:rsidRPr="00602059">
        <w:rPr>
          <w:rFonts w:ascii="Arial" w:hAnsi="Arial" w:cs="Arial"/>
          <w:b/>
          <w:bCs/>
        </w:rPr>
        <w:t xml:space="preserve"> Performing Queries on the Trips Table</w:t>
      </w:r>
    </w:p>
    <w:p w14:paraId="69D84E7B" w14:textId="77777777" w:rsidR="00D90F2C" w:rsidRPr="00602059" w:rsidRDefault="00D90F2C" w:rsidP="00DF6448">
      <w:pPr>
        <w:rPr>
          <w:rFonts w:ascii="Arial" w:hAnsi="Arial" w:cs="Arial"/>
          <w:b/>
          <w:bCs/>
        </w:rPr>
      </w:pPr>
    </w:p>
    <w:p w14:paraId="5FE6621F" w14:textId="650AC945" w:rsidR="00DF6448" w:rsidRPr="00602059" w:rsidRDefault="00DF6448" w:rsidP="00640CC5">
      <w:pPr>
        <w:ind w:firstLine="720"/>
        <w:rPr>
          <w:rFonts w:ascii="Arial" w:hAnsi="Arial" w:cs="Arial"/>
        </w:rPr>
      </w:pPr>
      <w:r w:rsidRPr="00602059">
        <w:rPr>
          <w:rFonts w:ascii="Arial" w:hAnsi="Arial" w:cs="Arial"/>
          <w:b/>
          <w:bCs/>
        </w:rPr>
        <w:t>Objective</w:t>
      </w:r>
      <w:r w:rsidRPr="00602059">
        <w:rPr>
          <w:rFonts w:ascii="Arial" w:hAnsi="Arial" w:cs="Arial"/>
        </w:rPr>
        <w:t>: Execute SQL queries to analyze trip data.</w:t>
      </w:r>
    </w:p>
    <w:p w14:paraId="244F33DA" w14:textId="4C76D368" w:rsidR="00DF6448" w:rsidRPr="00602059" w:rsidRDefault="00DF6448" w:rsidP="00640CC5">
      <w:pPr>
        <w:ind w:left="720"/>
        <w:rPr>
          <w:rFonts w:ascii="Arial" w:hAnsi="Arial" w:cs="Arial"/>
        </w:rPr>
      </w:pPr>
      <w:r w:rsidRPr="00602059">
        <w:rPr>
          <w:rFonts w:ascii="Arial" w:hAnsi="Arial" w:cs="Arial"/>
        </w:rPr>
        <w:br/>
        <w:t xml:space="preserve">Using the </w:t>
      </w:r>
      <w:r w:rsidRPr="00602059">
        <w:rPr>
          <w:rFonts w:ascii="Arial" w:hAnsi="Arial" w:cs="Arial"/>
          <w:b/>
          <w:bCs/>
        </w:rPr>
        <w:t>travel_agency</w:t>
      </w:r>
      <w:r w:rsidRPr="00602059">
        <w:rPr>
          <w:rFonts w:ascii="Arial" w:hAnsi="Arial" w:cs="Arial"/>
        </w:rPr>
        <w:t xml:space="preserve"> database and the </w:t>
      </w:r>
      <w:r w:rsidRPr="00602059">
        <w:rPr>
          <w:rFonts w:ascii="Arial" w:hAnsi="Arial" w:cs="Arial"/>
          <w:b/>
          <w:bCs/>
        </w:rPr>
        <w:t>trips</w:t>
      </w:r>
      <w:r w:rsidRPr="00602059">
        <w:rPr>
          <w:rFonts w:ascii="Arial" w:hAnsi="Arial" w:cs="Arial"/>
        </w:rPr>
        <w:t xml:space="preserve"> table created in Question 1, write a Python script to:</w:t>
      </w:r>
    </w:p>
    <w:p w14:paraId="0D84FDF4" w14:textId="77777777" w:rsidR="00DF6448" w:rsidRPr="00602059" w:rsidRDefault="00DF6448" w:rsidP="00DF6448">
      <w:pPr>
        <w:numPr>
          <w:ilvl w:val="1"/>
          <w:numId w:val="23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Fetch and display all trip details.</w:t>
      </w:r>
    </w:p>
    <w:p w14:paraId="420F1F41" w14:textId="77777777" w:rsidR="00DF6448" w:rsidRPr="00602059" w:rsidRDefault="00DF6448" w:rsidP="00DF6448">
      <w:pPr>
        <w:numPr>
          <w:ilvl w:val="1"/>
          <w:numId w:val="23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Retrieve and display trips with a distance greater than 400 km.</w:t>
      </w:r>
    </w:p>
    <w:p w14:paraId="592EE17F" w14:textId="77777777" w:rsidR="00DF6448" w:rsidRPr="00602059" w:rsidRDefault="00DF6448" w:rsidP="00DF6448">
      <w:pPr>
        <w:numPr>
          <w:ilvl w:val="1"/>
          <w:numId w:val="23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Find the average price of all trips.</w:t>
      </w:r>
    </w:p>
    <w:p w14:paraId="768D99A7" w14:textId="77777777" w:rsidR="00DF6448" w:rsidRPr="00602059" w:rsidRDefault="00DF6448" w:rsidP="00DF6448">
      <w:pPr>
        <w:numPr>
          <w:ilvl w:val="1"/>
          <w:numId w:val="23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Update the price of trips from "Dallas" to "Houston" by reducing it by 10%.</w:t>
      </w:r>
    </w:p>
    <w:p w14:paraId="314C97AD" w14:textId="77777777" w:rsidR="00DF6448" w:rsidRPr="00602059" w:rsidRDefault="00DF6448" w:rsidP="00DF6448">
      <w:pPr>
        <w:numPr>
          <w:ilvl w:val="1"/>
          <w:numId w:val="23"/>
        </w:numPr>
        <w:rPr>
          <w:rFonts w:ascii="Arial" w:hAnsi="Arial" w:cs="Arial"/>
        </w:rPr>
      </w:pPr>
      <w:r w:rsidRPr="00602059">
        <w:rPr>
          <w:rFonts w:ascii="Arial" w:hAnsi="Arial" w:cs="Arial"/>
        </w:rPr>
        <w:t>Delete trips that cost less than $50.</w:t>
      </w:r>
    </w:p>
    <w:p w14:paraId="1050BC19" w14:textId="77777777" w:rsidR="00A445A1" w:rsidRDefault="00A445A1" w:rsidP="0083561A">
      <w:pPr>
        <w:rPr>
          <w:rFonts w:ascii="Arial" w:hAnsi="Arial" w:cs="Arial"/>
        </w:rPr>
      </w:pPr>
    </w:p>
    <w:p w14:paraId="7FB7CBD8" w14:textId="77777777" w:rsidR="006C0A94" w:rsidRDefault="006C0A94" w:rsidP="0083561A">
      <w:pPr>
        <w:rPr>
          <w:rFonts w:ascii="Arial" w:hAnsi="Arial" w:cs="Arial"/>
        </w:rPr>
      </w:pPr>
    </w:p>
    <w:p w14:paraId="25D4205D" w14:textId="77777777" w:rsidR="006C0A94" w:rsidRDefault="006C0A94" w:rsidP="0083561A">
      <w:pPr>
        <w:rPr>
          <w:rFonts w:ascii="Arial" w:hAnsi="Arial" w:cs="Arial"/>
        </w:rPr>
      </w:pPr>
    </w:p>
    <w:p w14:paraId="1CCED1B4" w14:textId="77777777" w:rsidR="006C0A94" w:rsidRDefault="006C0A94" w:rsidP="0083561A">
      <w:pPr>
        <w:rPr>
          <w:rFonts w:ascii="Arial" w:hAnsi="Arial" w:cs="Arial"/>
        </w:rPr>
      </w:pPr>
    </w:p>
    <w:p w14:paraId="6CB225B2" w14:textId="25A16A5E" w:rsidR="002772AB" w:rsidRPr="002772AB" w:rsidRDefault="002772AB" w:rsidP="002772AB">
      <w:pPr>
        <w:pStyle w:val="Heading1"/>
      </w:pPr>
      <w:bookmarkStart w:id="8" w:name="_Toc186365681"/>
      <w:r w:rsidRPr="002772AB">
        <w:lastRenderedPageBreak/>
        <w:t xml:space="preserve">Question </w:t>
      </w:r>
      <w:r>
        <w:t>5</w:t>
      </w:r>
      <w:r w:rsidRPr="002772AB">
        <w:t>: Creating a MySQL Database and Inserting Data</w:t>
      </w:r>
      <w:bookmarkEnd w:id="8"/>
    </w:p>
    <w:p w14:paraId="77317986" w14:textId="21571191" w:rsidR="006C0A94" w:rsidRDefault="006C0A94" w:rsidP="002772AB">
      <w:pPr>
        <w:ind w:left="432"/>
        <w:rPr>
          <w:rFonts w:ascii="Arial" w:hAnsi="Arial" w:cs="Arial"/>
          <w:b/>
          <w:bCs/>
        </w:rPr>
      </w:pPr>
      <w:r w:rsidRPr="006C0A94">
        <w:rPr>
          <w:rFonts w:ascii="Arial" w:hAnsi="Arial" w:cs="Arial"/>
          <w:b/>
          <w:bCs/>
        </w:rPr>
        <w:t>Dataset 1: Bookings Table</w:t>
      </w:r>
      <w:r w:rsidR="002772AB">
        <w:rPr>
          <w:rFonts w:ascii="Arial" w:hAnsi="Arial" w:cs="Arial"/>
          <w:b/>
          <w:bCs/>
        </w:rPr>
        <w:t xml:space="preserve"> </w:t>
      </w:r>
      <w:r w:rsidRPr="006C0A94">
        <w:rPr>
          <w:rFonts w:ascii="Arial" w:hAnsi="Arial" w:cs="Arial"/>
          <w:b/>
          <w:bCs/>
        </w:rPr>
        <w:t>Structure:</w:t>
      </w:r>
    </w:p>
    <w:p w14:paraId="388F84CC" w14:textId="77777777" w:rsidR="002772AB" w:rsidRPr="006C0A94" w:rsidRDefault="002772AB" w:rsidP="002772AB">
      <w:pPr>
        <w:ind w:left="432"/>
        <w:rPr>
          <w:rFonts w:ascii="Arial" w:hAnsi="Arial" w:cs="Arial"/>
        </w:rPr>
      </w:pPr>
    </w:p>
    <w:tbl>
      <w:tblPr>
        <w:tblStyle w:val="TableGrid"/>
        <w:tblW w:w="0" w:type="auto"/>
        <w:tblInd w:w="432" w:type="dxa"/>
        <w:tblLook w:val="04A0" w:firstRow="1" w:lastRow="0" w:firstColumn="1" w:lastColumn="0" w:noHBand="0" w:noVBand="1"/>
      </w:tblPr>
      <w:tblGrid>
        <w:gridCol w:w="1650"/>
        <w:gridCol w:w="1661"/>
        <w:gridCol w:w="3096"/>
      </w:tblGrid>
      <w:tr w:rsidR="006C0A94" w:rsidRPr="006C0A94" w14:paraId="72C1D1D0" w14:textId="77777777" w:rsidTr="002772AB">
        <w:tc>
          <w:tcPr>
            <w:tcW w:w="0" w:type="auto"/>
            <w:hideMark/>
          </w:tcPr>
          <w:p w14:paraId="40100217" w14:textId="77777777" w:rsidR="006C0A94" w:rsidRPr="006C0A94" w:rsidRDefault="006C0A94" w:rsidP="006C0A94">
            <w:pPr>
              <w:rPr>
                <w:rFonts w:ascii="Arial" w:hAnsi="Arial" w:cs="Arial"/>
                <w:b/>
                <w:bCs/>
              </w:rPr>
            </w:pPr>
            <w:r w:rsidRPr="006C0A94">
              <w:rPr>
                <w:rFonts w:ascii="Arial" w:hAnsi="Arial" w:cs="Arial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12D024C" w14:textId="77777777" w:rsidR="006C0A94" w:rsidRPr="006C0A94" w:rsidRDefault="006C0A94" w:rsidP="006C0A94">
            <w:pPr>
              <w:rPr>
                <w:rFonts w:ascii="Arial" w:hAnsi="Arial" w:cs="Arial"/>
                <w:b/>
                <w:bCs/>
              </w:rPr>
            </w:pPr>
            <w:r w:rsidRPr="006C0A94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6BE048F" w14:textId="77777777" w:rsidR="006C0A94" w:rsidRPr="006C0A94" w:rsidRDefault="006C0A94" w:rsidP="006C0A94">
            <w:pPr>
              <w:rPr>
                <w:rFonts w:ascii="Arial" w:hAnsi="Arial" w:cs="Arial"/>
                <w:b/>
                <w:bCs/>
              </w:rPr>
            </w:pPr>
            <w:r w:rsidRPr="006C0A94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6C0A94" w:rsidRPr="006C0A94" w14:paraId="1F96F531" w14:textId="77777777" w:rsidTr="002772AB">
        <w:tc>
          <w:tcPr>
            <w:tcW w:w="0" w:type="auto"/>
            <w:hideMark/>
          </w:tcPr>
          <w:p w14:paraId="109B201C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booking_id</w:t>
            </w:r>
          </w:p>
        </w:tc>
        <w:tc>
          <w:tcPr>
            <w:tcW w:w="0" w:type="auto"/>
            <w:hideMark/>
          </w:tcPr>
          <w:p w14:paraId="2A2B9C47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hideMark/>
          </w:tcPr>
          <w:p w14:paraId="66171BEB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Unique identifier for the booking.</w:t>
            </w:r>
          </w:p>
        </w:tc>
      </w:tr>
      <w:tr w:rsidR="006C0A94" w:rsidRPr="006C0A94" w14:paraId="1065840D" w14:textId="77777777" w:rsidTr="002772AB">
        <w:tc>
          <w:tcPr>
            <w:tcW w:w="0" w:type="auto"/>
            <w:hideMark/>
          </w:tcPr>
          <w:p w14:paraId="7D492513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customer_name</w:t>
            </w:r>
          </w:p>
        </w:tc>
        <w:tc>
          <w:tcPr>
            <w:tcW w:w="0" w:type="auto"/>
            <w:hideMark/>
          </w:tcPr>
          <w:p w14:paraId="7A2046A8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hideMark/>
          </w:tcPr>
          <w:p w14:paraId="43438581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Name of the customer.</w:t>
            </w:r>
          </w:p>
        </w:tc>
      </w:tr>
      <w:tr w:rsidR="006C0A94" w:rsidRPr="006C0A94" w14:paraId="0A83C835" w14:textId="77777777" w:rsidTr="002772AB">
        <w:tc>
          <w:tcPr>
            <w:tcW w:w="0" w:type="auto"/>
            <w:hideMark/>
          </w:tcPr>
          <w:p w14:paraId="2187A690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destination</w:t>
            </w:r>
          </w:p>
        </w:tc>
        <w:tc>
          <w:tcPr>
            <w:tcW w:w="0" w:type="auto"/>
            <w:hideMark/>
          </w:tcPr>
          <w:p w14:paraId="6C0DB2DC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hideMark/>
          </w:tcPr>
          <w:p w14:paraId="649385E0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Travel destination.</w:t>
            </w:r>
          </w:p>
        </w:tc>
      </w:tr>
      <w:tr w:rsidR="006C0A94" w:rsidRPr="006C0A94" w14:paraId="25849383" w14:textId="77777777" w:rsidTr="002772AB">
        <w:tc>
          <w:tcPr>
            <w:tcW w:w="0" w:type="auto"/>
            <w:hideMark/>
          </w:tcPr>
          <w:p w14:paraId="7CA446F5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travel_date</w:t>
            </w:r>
          </w:p>
        </w:tc>
        <w:tc>
          <w:tcPr>
            <w:tcW w:w="0" w:type="auto"/>
            <w:hideMark/>
          </w:tcPr>
          <w:p w14:paraId="45431D90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DATE</w:t>
            </w:r>
          </w:p>
        </w:tc>
        <w:tc>
          <w:tcPr>
            <w:tcW w:w="0" w:type="auto"/>
            <w:hideMark/>
          </w:tcPr>
          <w:p w14:paraId="3AD20131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Date of travel.</w:t>
            </w:r>
          </w:p>
        </w:tc>
      </w:tr>
      <w:tr w:rsidR="006C0A94" w:rsidRPr="006C0A94" w14:paraId="4C476D93" w14:textId="77777777" w:rsidTr="002772AB">
        <w:tc>
          <w:tcPr>
            <w:tcW w:w="0" w:type="auto"/>
            <w:hideMark/>
          </w:tcPr>
          <w:p w14:paraId="6A1BD2D7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price</w:t>
            </w:r>
          </w:p>
        </w:tc>
        <w:tc>
          <w:tcPr>
            <w:tcW w:w="0" w:type="auto"/>
            <w:hideMark/>
          </w:tcPr>
          <w:p w14:paraId="48748288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DECIMAL(10,2)</w:t>
            </w:r>
          </w:p>
        </w:tc>
        <w:tc>
          <w:tcPr>
            <w:tcW w:w="0" w:type="auto"/>
            <w:hideMark/>
          </w:tcPr>
          <w:p w14:paraId="38C081FC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Price of the booking.</w:t>
            </w:r>
          </w:p>
        </w:tc>
      </w:tr>
    </w:tbl>
    <w:p w14:paraId="6B436FC0" w14:textId="77777777" w:rsidR="006C0A94" w:rsidRPr="006C0A94" w:rsidRDefault="00000000" w:rsidP="002772AB">
      <w:pPr>
        <w:ind w:left="432"/>
        <w:rPr>
          <w:rFonts w:ascii="Arial" w:hAnsi="Arial" w:cs="Arial"/>
        </w:rPr>
      </w:pPr>
      <w:r>
        <w:rPr>
          <w:rFonts w:ascii="Arial" w:hAnsi="Arial" w:cs="Arial"/>
        </w:rPr>
        <w:pict w14:anchorId="34749A00">
          <v:rect id="_x0000_i1025" style="width:0;height:1.5pt" o:hralign="center" o:hrstd="t" o:hr="t" fillcolor="#a0a0a0" stroked="f"/>
        </w:pict>
      </w:r>
    </w:p>
    <w:p w14:paraId="7ACF6502" w14:textId="34E09E7B" w:rsidR="006C0A94" w:rsidRDefault="006C0A94" w:rsidP="002772AB">
      <w:pPr>
        <w:ind w:left="432"/>
        <w:rPr>
          <w:rFonts w:ascii="Arial" w:hAnsi="Arial" w:cs="Arial"/>
          <w:b/>
          <w:bCs/>
        </w:rPr>
      </w:pPr>
      <w:r w:rsidRPr="006C0A94">
        <w:rPr>
          <w:rFonts w:ascii="Arial" w:hAnsi="Arial" w:cs="Arial"/>
          <w:b/>
          <w:bCs/>
        </w:rPr>
        <w:t>Dataset 2: Trips Table</w:t>
      </w:r>
      <w:r w:rsidR="002772AB">
        <w:rPr>
          <w:rFonts w:ascii="Arial" w:hAnsi="Arial" w:cs="Arial"/>
          <w:b/>
          <w:bCs/>
        </w:rPr>
        <w:t xml:space="preserve"> </w:t>
      </w:r>
      <w:r w:rsidRPr="006C0A94">
        <w:rPr>
          <w:rFonts w:ascii="Arial" w:hAnsi="Arial" w:cs="Arial"/>
          <w:b/>
          <w:bCs/>
        </w:rPr>
        <w:t>Structure:</w:t>
      </w:r>
    </w:p>
    <w:p w14:paraId="4A99B5FE" w14:textId="77777777" w:rsidR="002772AB" w:rsidRPr="006C0A94" w:rsidRDefault="002772AB" w:rsidP="002772AB">
      <w:pPr>
        <w:ind w:left="432"/>
        <w:rPr>
          <w:rFonts w:ascii="Arial" w:hAnsi="Arial" w:cs="Arial"/>
        </w:rPr>
      </w:pPr>
    </w:p>
    <w:tbl>
      <w:tblPr>
        <w:tblStyle w:val="TableGrid"/>
        <w:tblW w:w="0" w:type="auto"/>
        <w:tblInd w:w="432" w:type="dxa"/>
        <w:tblLook w:val="04A0" w:firstRow="1" w:lastRow="0" w:firstColumn="1" w:lastColumn="0" w:noHBand="0" w:noVBand="1"/>
      </w:tblPr>
      <w:tblGrid>
        <w:gridCol w:w="1639"/>
        <w:gridCol w:w="1661"/>
        <w:gridCol w:w="3851"/>
      </w:tblGrid>
      <w:tr w:rsidR="006C0A94" w:rsidRPr="006C0A94" w14:paraId="7D67D0A8" w14:textId="77777777" w:rsidTr="002772AB">
        <w:tc>
          <w:tcPr>
            <w:tcW w:w="0" w:type="auto"/>
            <w:hideMark/>
          </w:tcPr>
          <w:p w14:paraId="0162F22B" w14:textId="77777777" w:rsidR="006C0A94" w:rsidRPr="006C0A94" w:rsidRDefault="006C0A94" w:rsidP="006C0A94">
            <w:pPr>
              <w:rPr>
                <w:rFonts w:ascii="Arial" w:hAnsi="Arial" w:cs="Arial"/>
                <w:b/>
                <w:bCs/>
              </w:rPr>
            </w:pPr>
            <w:r w:rsidRPr="006C0A94">
              <w:rPr>
                <w:rFonts w:ascii="Arial" w:hAnsi="Arial" w:cs="Arial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BF11996" w14:textId="77777777" w:rsidR="006C0A94" w:rsidRPr="006C0A94" w:rsidRDefault="006C0A94" w:rsidP="006C0A94">
            <w:pPr>
              <w:rPr>
                <w:rFonts w:ascii="Arial" w:hAnsi="Arial" w:cs="Arial"/>
                <w:b/>
                <w:bCs/>
              </w:rPr>
            </w:pPr>
            <w:r w:rsidRPr="006C0A94"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B6F71A5" w14:textId="77777777" w:rsidR="006C0A94" w:rsidRPr="006C0A94" w:rsidRDefault="006C0A94" w:rsidP="006C0A94">
            <w:pPr>
              <w:rPr>
                <w:rFonts w:ascii="Arial" w:hAnsi="Arial" w:cs="Arial"/>
                <w:b/>
                <w:bCs/>
              </w:rPr>
            </w:pPr>
            <w:r w:rsidRPr="006C0A94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6C0A94" w:rsidRPr="006C0A94" w14:paraId="70F7A936" w14:textId="77777777" w:rsidTr="002772AB">
        <w:tc>
          <w:tcPr>
            <w:tcW w:w="0" w:type="auto"/>
            <w:hideMark/>
          </w:tcPr>
          <w:p w14:paraId="12BCB7D8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trip_id</w:t>
            </w:r>
          </w:p>
        </w:tc>
        <w:tc>
          <w:tcPr>
            <w:tcW w:w="0" w:type="auto"/>
            <w:hideMark/>
          </w:tcPr>
          <w:p w14:paraId="6CE581DA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hideMark/>
          </w:tcPr>
          <w:p w14:paraId="3BB384BA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Unique identifier for the trip.</w:t>
            </w:r>
          </w:p>
        </w:tc>
      </w:tr>
      <w:tr w:rsidR="006C0A94" w:rsidRPr="006C0A94" w14:paraId="244BD78A" w14:textId="77777777" w:rsidTr="002772AB">
        <w:tc>
          <w:tcPr>
            <w:tcW w:w="0" w:type="auto"/>
            <w:hideMark/>
          </w:tcPr>
          <w:p w14:paraId="68236E0E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agency_name</w:t>
            </w:r>
          </w:p>
        </w:tc>
        <w:tc>
          <w:tcPr>
            <w:tcW w:w="0" w:type="auto"/>
            <w:hideMark/>
          </w:tcPr>
          <w:p w14:paraId="32420F97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hideMark/>
          </w:tcPr>
          <w:p w14:paraId="2B5CDB0A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Name of the travel agency.</w:t>
            </w:r>
          </w:p>
        </w:tc>
      </w:tr>
      <w:tr w:rsidR="006C0A94" w:rsidRPr="006C0A94" w14:paraId="1677A718" w14:textId="77777777" w:rsidTr="002772AB">
        <w:tc>
          <w:tcPr>
            <w:tcW w:w="0" w:type="auto"/>
            <w:hideMark/>
          </w:tcPr>
          <w:p w14:paraId="0C9898DC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destination</w:t>
            </w:r>
          </w:p>
        </w:tc>
        <w:tc>
          <w:tcPr>
            <w:tcW w:w="0" w:type="auto"/>
            <w:hideMark/>
          </w:tcPr>
          <w:p w14:paraId="552CED96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hideMark/>
          </w:tcPr>
          <w:p w14:paraId="37A38024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Travel destination.</w:t>
            </w:r>
          </w:p>
        </w:tc>
      </w:tr>
      <w:tr w:rsidR="006C0A94" w:rsidRPr="006C0A94" w14:paraId="44FC325D" w14:textId="77777777" w:rsidTr="002772AB">
        <w:tc>
          <w:tcPr>
            <w:tcW w:w="0" w:type="auto"/>
            <w:hideMark/>
          </w:tcPr>
          <w:p w14:paraId="0751F82C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num_customers</w:t>
            </w:r>
          </w:p>
        </w:tc>
        <w:tc>
          <w:tcPr>
            <w:tcW w:w="0" w:type="auto"/>
            <w:hideMark/>
          </w:tcPr>
          <w:p w14:paraId="6EAA6927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hideMark/>
          </w:tcPr>
          <w:p w14:paraId="1A90EDB6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Number of customers booked for the trip.</w:t>
            </w:r>
          </w:p>
        </w:tc>
      </w:tr>
      <w:tr w:rsidR="006C0A94" w:rsidRPr="006C0A94" w14:paraId="36FF593F" w14:textId="77777777" w:rsidTr="002772AB">
        <w:tc>
          <w:tcPr>
            <w:tcW w:w="0" w:type="auto"/>
            <w:hideMark/>
          </w:tcPr>
          <w:p w14:paraId="1A24EC0F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total_revenue</w:t>
            </w:r>
          </w:p>
        </w:tc>
        <w:tc>
          <w:tcPr>
            <w:tcW w:w="0" w:type="auto"/>
            <w:hideMark/>
          </w:tcPr>
          <w:p w14:paraId="1580BFDD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DECIMAL(10,2)</w:t>
            </w:r>
          </w:p>
        </w:tc>
        <w:tc>
          <w:tcPr>
            <w:tcW w:w="0" w:type="auto"/>
            <w:hideMark/>
          </w:tcPr>
          <w:p w14:paraId="074D2E8C" w14:textId="77777777" w:rsidR="006C0A94" w:rsidRPr="006C0A94" w:rsidRDefault="006C0A94" w:rsidP="006C0A94">
            <w:pPr>
              <w:rPr>
                <w:rFonts w:ascii="Arial" w:hAnsi="Arial" w:cs="Arial"/>
              </w:rPr>
            </w:pPr>
            <w:r w:rsidRPr="006C0A94">
              <w:rPr>
                <w:rFonts w:ascii="Arial" w:hAnsi="Arial" w:cs="Arial"/>
              </w:rPr>
              <w:t>Total revenue generated by the trip.</w:t>
            </w:r>
          </w:p>
        </w:tc>
      </w:tr>
    </w:tbl>
    <w:p w14:paraId="7D0F9C0D" w14:textId="77777777" w:rsidR="006C0A94" w:rsidRPr="006C0A94" w:rsidRDefault="00000000" w:rsidP="002772AB">
      <w:pPr>
        <w:ind w:left="432"/>
        <w:rPr>
          <w:rFonts w:ascii="Arial" w:hAnsi="Arial" w:cs="Arial"/>
        </w:rPr>
      </w:pPr>
      <w:r>
        <w:rPr>
          <w:rFonts w:ascii="Arial" w:hAnsi="Arial" w:cs="Arial"/>
        </w:rPr>
        <w:pict w14:anchorId="7844B32F">
          <v:rect id="_x0000_i1026" style="width:0;height:1.5pt" o:hralign="center" o:hrstd="t" o:hr="t" fillcolor="#a0a0a0" stroked="f"/>
        </w:pict>
      </w:r>
    </w:p>
    <w:p w14:paraId="5AE29A94" w14:textId="77777777" w:rsidR="006C0A94" w:rsidRDefault="006C0A94" w:rsidP="00996749">
      <w:pPr>
        <w:ind w:left="432"/>
        <w:rPr>
          <w:rFonts w:ascii="Arial" w:hAnsi="Arial" w:cs="Arial"/>
          <w:b/>
          <w:bCs/>
        </w:rPr>
      </w:pPr>
      <w:r w:rsidRPr="006C0A94">
        <w:rPr>
          <w:rFonts w:ascii="Arial" w:hAnsi="Arial" w:cs="Arial"/>
          <w:b/>
          <w:bCs/>
        </w:rPr>
        <w:t>Hands-On Questions</w:t>
      </w:r>
    </w:p>
    <w:p w14:paraId="0281FCBA" w14:textId="77777777" w:rsidR="00996749" w:rsidRPr="006C0A94" w:rsidRDefault="00996749" w:rsidP="00996749">
      <w:pPr>
        <w:ind w:left="432"/>
        <w:rPr>
          <w:rFonts w:ascii="Arial" w:hAnsi="Arial" w:cs="Arial"/>
          <w:b/>
          <w:bCs/>
        </w:rPr>
      </w:pPr>
    </w:p>
    <w:p w14:paraId="42510358" w14:textId="77777777" w:rsidR="006C0A94" w:rsidRPr="006C0A94" w:rsidRDefault="006C0A94" w:rsidP="00996749">
      <w:pPr>
        <w:ind w:left="432"/>
        <w:rPr>
          <w:rFonts w:ascii="Arial" w:hAnsi="Arial" w:cs="Arial"/>
          <w:b/>
          <w:bCs/>
        </w:rPr>
      </w:pPr>
      <w:r w:rsidRPr="006C0A94">
        <w:rPr>
          <w:rFonts w:ascii="Arial" w:hAnsi="Arial" w:cs="Arial"/>
          <w:b/>
          <w:bCs/>
        </w:rPr>
        <w:t>Question 1: Insert Records into the Bookings Table</w:t>
      </w:r>
    </w:p>
    <w:p w14:paraId="6F9C7958" w14:textId="77777777" w:rsidR="00996749" w:rsidRDefault="00996749" w:rsidP="00996749">
      <w:pPr>
        <w:ind w:left="432"/>
        <w:rPr>
          <w:rFonts w:ascii="Arial" w:hAnsi="Arial" w:cs="Arial"/>
        </w:rPr>
      </w:pPr>
    </w:p>
    <w:p w14:paraId="38FA302B" w14:textId="4FC910F5" w:rsidR="006C0A94" w:rsidRDefault="006C0A94" w:rsidP="00996749">
      <w:pPr>
        <w:ind w:left="432"/>
        <w:rPr>
          <w:rFonts w:ascii="Arial" w:hAnsi="Arial" w:cs="Arial"/>
        </w:rPr>
      </w:pPr>
      <w:r w:rsidRPr="006C0A94">
        <w:rPr>
          <w:rFonts w:ascii="Arial" w:hAnsi="Arial" w:cs="Arial"/>
        </w:rPr>
        <w:t>Write a Python program to:</w:t>
      </w:r>
    </w:p>
    <w:p w14:paraId="7116BC5B" w14:textId="77777777" w:rsidR="006C0A94" w:rsidRPr="006C0A94" w:rsidRDefault="006C0A94" w:rsidP="00996749">
      <w:pPr>
        <w:numPr>
          <w:ilvl w:val="0"/>
          <w:numId w:val="24"/>
        </w:numPr>
        <w:tabs>
          <w:tab w:val="clear" w:pos="720"/>
          <w:tab w:val="num" w:pos="1152"/>
        </w:tabs>
        <w:ind w:left="1152"/>
        <w:rPr>
          <w:rFonts w:ascii="Arial" w:hAnsi="Arial" w:cs="Arial"/>
        </w:rPr>
      </w:pPr>
      <w:r w:rsidRPr="006C0A94">
        <w:rPr>
          <w:rFonts w:ascii="Arial" w:hAnsi="Arial" w:cs="Arial"/>
        </w:rPr>
        <w:t>Connect to a MySQL database.</w:t>
      </w:r>
    </w:p>
    <w:p w14:paraId="1044EDFE" w14:textId="77777777" w:rsidR="006C0A94" w:rsidRPr="006C0A94" w:rsidRDefault="006C0A94" w:rsidP="00996749">
      <w:pPr>
        <w:numPr>
          <w:ilvl w:val="0"/>
          <w:numId w:val="24"/>
        </w:numPr>
        <w:tabs>
          <w:tab w:val="clear" w:pos="720"/>
          <w:tab w:val="num" w:pos="1152"/>
        </w:tabs>
        <w:ind w:left="1152"/>
        <w:rPr>
          <w:rFonts w:ascii="Arial" w:hAnsi="Arial" w:cs="Arial"/>
        </w:rPr>
      </w:pPr>
      <w:r w:rsidRPr="006C0A94">
        <w:rPr>
          <w:rFonts w:ascii="Arial" w:hAnsi="Arial" w:cs="Arial"/>
        </w:rPr>
        <w:t>Create the Bookings table.</w:t>
      </w:r>
    </w:p>
    <w:p w14:paraId="3F6AD15C" w14:textId="77777777" w:rsidR="006C0A94" w:rsidRPr="006C0A94" w:rsidRDefault="006C0A94" w:rsidP="00996749">
      <w:pPr>
        <w:numPr>
          <w:ilvl w:val="0"/>
          <w:numId w:val="24"/>
        </w:numPr>
        <w:tabs>
          <w:tab w:val="clear" w:pos="720"/>
          <w:tab w:val="num" w:pos="1152"/>
        </w:tabs>
        <w:ind w:left="1152"/>
        <w:rPr>
          <w:rFonts w:ascii="Arial" w:hAnsi="Arial" w:cs="Arial"/>
        </w:rPr>
      </w:pPr>
      <w:r w:rsidRPr="006C0A94">
        <w:rPr>
          <w:rFonts w:ascii="Arial" w:hAnsi="Arial" w:cs="Arial"/>
        </w:rPr>
        <w:t xml:space="preserve">Insert the following 5 records into the Bookings table: </w:t>
      </w:r>
    </w:p>
    <w:p w14:paraId="7FEE9713" w14:textId="77777777" w:rsidR="006C0A94" w:rsidRPr="006C0A94" w:rsidRDefault="006C0A94" w:rsidP="00996749">
      <w:pPr>
        <w:ind w:left="1512"/>
        <w:rPr>
          <w:rFonts w:ascii="Courier New" w:hAnsi="Courier New" w:cs="Courier New"/>
          <w:color w:val="FF0000"/>
        </w:rPr>
      </w:pPr>
      <w:r w:rsidRPr="006C0A94">
        <w:rPr>
          <w:rFonts w:ascii="Courier New" w:hAnsi="Courier New" w:cs="Courier New"/>
          <w:color w:val="FF0000"/>
        </w:rPr>
        <w:t>1, "Alice", "Paris", "2024-01-15", 1200.00</w:t>
      </w:r>
    </w:p>
    <w:p w14:paraId="7F26C03D" w14:textId="77777777" w:rsidR="006C0A94" w:rsidRPr="006C0A94" w:rsidRDefault="006C0A94" w:rsidP="00996749">
      <w:pPr>
        <w:ind w:left="1512"/>
        <w:rPr>
          <w:rFonts w:ascii="Courier New" w:hAnsi="Courier New" w:cs="Courier New"/>
          <w:color w:val="FF0000"/>
        </w:rPr>
      </w:pPr>
      <w:r w:rsidRPr="006C0A94">
        <w:rPr>
          <w:rFonts w:ascii="Courier New" w:hAnsi="Courier New" w:cs="Courier New"/>
          <w:color w:val="FF0000"/>
        </w:rPr>
        <w:t>2, "Bob", "London", "2024-02-10", 900.00</w:t>
      </w:r>
    </w:p>
    <w:p w14:paraId="0CA9EC9C" w14:textId="77777777" w:rsidR="006C0A94" w:rsidRPr="006C0A94" w:rsidRDefault="006C0A94" w:rsidP="00996749">
      <w:pPr>
        <w:ind w:left="1512"/>
        <w:rPr>
          <w:rFonts w:ascii="Courier New" w:hAnsi="Courier New" w:cs="Courier New"/>
          <w:color w:val="FF0000"/>
        </w:rPr>
      </w:pPr>
      <w:r w:rsidRPr="006C0A94">
        <w:rPr>
          <w:rFonts w:ascii="Courier New" w:hAnsi="Courier New" w:cs="Courier New"/>
          <w:color w:val="FF0000"/>
        </w:rPr>
        <w:t>3, "Charlie", "New York", "2024-03-05", 1500.00</w:t>
      </w:r>
    </w:p>
    <w:p w14:paraId="6DE6C74E" w14:textId="77777777" w:rsidR="006C0A94" w:rsidRPr="006C0A94" w:rsidRDefault="006C0A94" w:rsidP="00996749">
      <w:pPr>
        <w:ind w:left="1512"/>
        <w:rPr>
          <w:rFonts w:ascii="Courier New" w:hAnsi="Courier New" w:cs="Courier New"/>
          <w:color w:val="FF0000"/>
        </w:rPr>
      </w:pPr>
      <w:r w:rsidRPr="006C0A94">
        <w:rPr>
          <w:rFonts w:ascii="Courier New" w:hAnsi="Courier New" w:cs="Courier New"/>
          <w:color w:val="FF0000"/>
        </w:rPr>
        <w:t>4, "Diana", "Tokyo", "2024-04-20", 2000.00</w:t>
      </w:r>
    </w:p>
    <w:p w14:paraId="4978E2BD" w14:textId="77777777" w:rsidR="006C0A94" w:rsidRDefault="006C0A94" w:rsidP="00996749">
      <w:pPr>
        <w:ind w:left="1512"/>
        <w:rPr>
          <w:rFonts w:ascii="Courier New" w:hAnsi="Courier New" w:cs="Courier New"/>
          <w:color w:val="FF0000"/>
        </w:rPr>
      </w:pPr>
      <w:r w:rsidRPr="006C0A94">
        <w:rPr>
          <w:rFonts w:ascii="Courier New" w:hAnsi="Courier New" w:cs="Courier New"/>
          <w:color w:val="FF0000"/>
        </w:rPr>
        <w:t>5, "Ethan", "Dubai", "2024-05-12", 1800.00</w:t>
      </w:r>
    </w:p>
    <w:p w14:paraId="2424E7D9" w14:textId="77777777" w:rsidR="00996749" w:rsidRPr="006C0A94" w:rsidRDefault="00996749" w:rsidP="00996749">
      <w:pPr>
        <w:ind w:left="1512"/>
        <w:rPr>
          <w:rFonts w:ascii="Arial" w:hAnsi="Arial" w:cs="Arial"/>
        </w:rPr>
      </w:pPr>
    </w:p>
    <w:p w14:paraId="3D9F399D" w14:textId="77777777" w:rsidR="006C0A94" w:rsidRPr="006C0A94" w:rsidRDefault="00000000" w:rsidP="006C0A94">
      <w:pPr>
        <w:rPr>
          <w:rFonts w:ascii="Arial" w:hAnsi="Arial" w:cs="Arial"/>
        </w:rPr>
      </w:pPr>
      <w:r>
        <w:rPr>
          <w:rFonts w:ascii="Arial" w:hAnsi="Arial" w:cs="Arial"/>
        </w:rPr>
        <w:pict w14:anchorId="7E9B1352">
          <v:rect id="_x0000_i1027" style="width:0;height:1.5pt" o:hralign="center" o:hrstd="t" o:hr="t" fillcolor="#a0a0a0" stroked="f"/>
        </w:pict>
      </w:r>
    </w:p>
    <w:p w14:paraId="2B0C6BD8" w14:textId="77777777" w:rsidR="00996749" w:rsidRDefault="00996749" w:rsidP="00996749">
      <w:pPr>
        <w:ind w:left="720"/>
        <w:rPr>
          <w:rFonts w:ascii="Arial" w:hAnsi="Arial" w:cs="Arial"/>
          <w:b/>
          <w:bCs/>
        </w:rPr>
      </w:pPr>
    </w:p>
    <w:p w14:paraId="2072046B" w14:textId="36DF2E9F" w:rsidR="006C0A94" w:rsidRPr="006C0A94" w:rsidRDefault="006C0A94" w:rsidP="00996749">
      <w:pPr>
        <w:ind w:firstLine="720"/>
        <w:rPr>
          <w:rFonts w:ascii="Arial" w:hAnsi="Arial" w:cs="Arial"/>
          <w:b/>
          <w:bCs/>
        </w:rPr>
      </w:pPr>
      <w:r w:rsidRPr="006C0A94">
        <w:rPr>
          <w:rFonts w:ascii="Arial" w:hAnsi="Arial" w:cs="Arial"/>
          <w:b/>
          <w:bCs/>
        </w:rPr>
        <w:t>Question 2: Query Bookings with Specific Conditions</w:t>
      </w:r>
    </w:p>
    <w:p w14:paraId="7C3EF2C2" w14:textId="77777777" w:rsidR="00996749" w:rsidRDefault="00996749" w:rsidP="006C0A94">
      <w:pPr>
        <w:rPr>
          <w:rFonts w:ascii="Arial" w:hAnsi="Arial" w:cs="Arial"/>
        </w:rPr>
      </w:pPr>
    </w:p>
    <w:p w14:paraId="5120422E" w14:textId="16920E65" w:rsidR="006C0A94" w:rsidRPr="006C0A94" w:rsidRDefault="006C0A94" w:rsidP="00996749">
      <w:pPr>
        <w:ind w:left="720"/>
        <w:rPr>
          <w:rFonts w:ascii="Arial" w:hAnsi="Arial" w:cs="Arial"/>
        </w:rPr>
      </w:pPr>
      <w:r w:rsidRPr="006C0A94">
        <w:rPr>
          <w:rFonts w:ascii="Arial" w:hAnsi="Arial" w:cs="Arial"/>
        </w:rPr>
        <w:t>Write a Python program to query and print records from the Bookings table where:</w:t>
      </w:r>
    </w:p>
    <w:p w14:paraId="5D97B939" w14:textId="77777777" w:rsidR="006C0A94" w:rsidRPr="006C0A94" w:rsidRDefault="006C0A94" w:rsidP="00996749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6C0A94">
        <w:rPr>
          <w:rFonts w:ascii="Arial" w:hAnsi="Arial" w:cs="Arial"/>
        </w:rPr>
        <w:t>The price is greater than $1000.</w:t>
      </w:r>
    </w:p>
    <w:p w14:paraId="20A9A9BC" w14:textId="77777777" w:rsidR="006C0A94" w:rsidRDefault="006C0A94" w:rsidP="00996749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6C0A94">
        <w:rPr>
          <w:rFonts w:ascii="Arial" w:hAnsi="Arial" w:cs="Arial"/>
        </w:rPr>
        <w:t>The destination is "Paris" or "New York".</w:t>
      </w:r>
    </w:p>
    <w:p w14:paraId="1E05C4EC" w14:textId="77777777" w:rsidR="00996749" w:rsidRPr="006C0A94" w:rsidRDefault="00996749" w:rsidP="00996749">
      <w:pPr>
        <w:rPr>
          <w:rFonts w:ascii="Arial" w:hAnsi="Arial" w:cs="Arial"/>
        </w:rPr>
      </w:pPr>
    </w:p>
    <w:p w14:paraId="27E14599" w14:textId="77777777" w:rsidR="006C0A94" w:rsidRPr="006C0A94" w:rsidRDefault="00000000" w:rsidP="006C0A94">
      <w:pPr>
        <w:rPr>
          <w:rFonts w:ascii="Arial" w:hAnsi="Arial" w:cs="Arial"/>
        </w:rPr>
      </w:pPr>
      <w:r>
        <w:rPr>
          <w:rFonts w:ascii="Arial" w:hAnsi="Arial" w:cs="Arial"/>
        </w:rPr>
        <w:pict w14:anchorId="1E413DBB">
          <v:rect id="_x0000_i1028" style="width:0;height:1.5pt" o:hralign="center" o:hrstd="t" o:hr="t" fillcolor="#a0a0a0" stroked="f"/>
        </w:pict>
      </w:r>
    </w:p>
    <w:p w14:paraId="3BE3CC8E" w14:textId="77777777" w:rsidR="00996749" w:rsidRDefault="00996749" w:rsidP="00996749">
      <w:pPr>
        <w:rPr>
          <w:rFonts w:ascii="Arial" w:hAnsi="Arial" w:cs="Arial"/>
          <w:b/>
          <w:bCs/>
        </w:rPr>
      </w:pPr>
    </w:p>
    <w:p w14:paraId="6C8D4B0A" w14:textId="77777777" w:rsidR="00996749" w:rsidRDefault="00996749" w:rsidP="00996749">
      <w:pPr>
        <w:rPr>
          <w:rFonts w:ascii="Arial" w:hAnsi="Arial" w:cs="Arial"/>
          <w:b/>
          <w:bCs/>
        </w:rPr>
      </w:pPr>
    </w:p>
    <w:p w14:paraId="1224BCE9" w14:textId="77777777" w:rsidR="00996749" w:rsidRDefault="00996749" w:rsidP="00996749">
      <w:pPr>
        <w:rPr>
          <w:rFonts w:ascii="Arial" w:hAnsi="Arial" w:cs="Arial"/>
          <w:b/>
          <w:bCs/>
        </w:rPr>
      </w:pPr>
    </w:p>
    <w:p w14:paraId="2E729910" w14:textId="77777777" w:rsidR="00996749" w:rsidRDefault="00996749" w:rsidP="00996749">
      <w:pPr>
        <w:rPr>
          <w:rFonts w:ascii="Arial" w:hAnsi="Arial" w:cs="Arial"/>
          <w:b/>
          <w:bCs/>
        </w:rPr>
      </w:pPr>
    </w:p>
    <w:p w14:paraId="6D85B600" w14:textId="77777777" w:rsidR="00996749" w:rsidRDefault="00996749" w:rsidP="00996749">
      <w:pPr>
        <w:rPr>
          <w:rFonts w:ascii="Arial" w:hAnsi="Arial" w:cs="Arial"/>
          <w:b/>
          <w:bCs/>
        </w:rPr>
      </w:pPr>
    </w:p>
    <w:p w14:paraId="5A9514BE" w14:textId="77777777" w:rsidR="00996749" w:rsidRDefault="00996749" w:rsidP="00996749">
      <w:pPr>
        <w:rPr>
          <w:rFonts w:ascii="Arial" w:hAnsi="Arial" w:cs="Arial"/>
          <w:b/>
          <w:bCs/>
        </w:rPr>
      </w:pPr>
    </w:p>
    <w:p w14:paraId="0837D02F" w14:textId="3DA413B6" w:rsidR="006C0A94" w:rsidRDefault="006C0A94" w:rsidP="00996749">
      <w:pPr>
        <w:ind w:left="720"/>
        <w:rPr>
          <w:rFonts w:ascii="Arial" w:hAnsi="Arial" w:cs="Arial"/>
          <w:b/>
          <w:bCs/>
        </w:rPr>
      </w:pPr>
      <w:r w:rsidRPr="006C0A94">
        <w:rPr>
          <w:rFonts w:ascii="Arial" w:hAnsi="Arial" w:cs="Arial"/>
          <w:b/>
          <w:bCs/>
        </w:rPr>
        <w:lastRenderedPageBreak/>
        <w:t>Question 3: Analyze Revenue in the Trips Table</w:t>
      </w:r>
    </w:p>
    <w:p w14:paraId="78F8E523" w14:textId="77777777" w:rsidR="00996749" w:rsidRPr="006C0A94" w:rsidRDefault="00996749" w:rsidP="00996749">
      <w:pPr>
        <w:ind w:left="720"/>
        <w:rPr>
          <w:rFonts w:ascii="Arial" w:hAnsi="Arial" w:cs="Arial"/>
          <w:b/>
          <w:bCs/>
        </w:rPr>
      </w:pPr>
    </w:p>
    <w:p w14:paraId="603A4721" w14:textId="77777777" w:rsidR="006C0A94" w:rsidRPr="006C0A94" w:rsidRDefault="006C0A94" w:rsidP="00996749">
      <w:pPr>
        <w:ind w:left="720"/>
        <w:rPr>
          <w:rFonts w:ascii="Arial" w:hAnsi="Arial" w:cs="Arial"/>
        </w:rPr>
      </w:pPr>
      <w:r w:rsidRPr="006C0A94">
        <w:rPr>
          <w:rFonts w:ascii="Arial" w:hAnsi="Arial" w:cs="Arial"/>
        </w:rPr>
        <w:t>Write a Python program to:</w:t>
      </w:r>
    </w:p>
    <w:p w14:paraId="36C7B5B3" w14:textId="77777777" w:rsidR="006C0A94" w:rsidRPr="006C0A94" w:rsidRDefault="006C0A94" w:rsidP="00996749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6C0A94">
        <w:rPr>
          <w:rFonts w:ascii="Arial" w:hAnsi="Arial" w:cs="Arial"/>
        </w:rPr>
        <w:t>Create the Trips table.</w:t>
      </w:r>
    </w:p>
    <w:p w14:paraId="26925F68" w14:textId="77777777" w:rsidR="006C0A94" w:rsidRPr="006C0A94" w:rsidRDefault="006C0A94" w:rsidP="00996749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6C0A94">
        <w:rPr>
          <w:rFonts w:ascii="Arial" w:hAnsi="Arial" w:cs="Arial"/>
        </w:rPr>
        <w:t>Insert the following records into the table:</w:t>
      </w:r>
    </w:p>
    <w:p w14:paraId="5862E847" w14:textId="77777777" w:rsidR="006C0A94" w:rsidRPr="006C0A94" w:rsidRDefault="006C0A94" w:rsidP="00996749">
      <w:pPr>
        <w:numPr>
          <w:ilvl w:val="1"/>
          <w:numId w:val="26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6C0A94">
        <w:rPr>
          <w:rFonts w:ascii="Arial" w:hAnsi="Arial" w:cs="Arial"/>
        </w:rPr>
        <w:t>1, "TravelPro", "Paris", 50, 60000.00</w:t>
      </w:r>
    </w:p>
    <w:p w14:paraId="6575E147" w14:textId="77777777" w:rsidR="006C0A94" w:rsidRPr="006C0A94" w:rsidRDefault="006C0A94" w:rsidP="00996749">
      <w:pPr>
        <w:numPr>
          <w:ilvl w:val="1"/>
          <w:numId w:val="26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6C0A94">
        <w:rPr>
          <w:rFonts w:ascii="Arial" w:hAnsi="Arial" w:cs="Arial"/>
        </w:rPr>
        <w:t>2, "Explorer Inc", "London", 30, 45000.00</w:t>
      </w:r>
    </w:p>
    <w:p w14:paraId="765059CD" w14:textId="77777777" w:rsidR="006C0A94" w:rsidRPr="006C0A94" w:rsidRDefault="006C0A94" w:rsidP="00996749">
      <w:pPr>
        <w:numPr>
          <w:ilvl w:val="1"/>
          <w:numId w:val="26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6C0A94">
        <w:rPr>
          <w:rFonts w:ascii="Arial" w:hAnsi="Arial" w:cs="Arial"/>
        </w:rPr>
        <w:t>3, "Wanderlust", "New York", 40, 72000.00</w:t>
      </w:r>
    </w:p>
    <w:p w14:paraId="0391F4BA" w14:textId="77777777" w:rsidR="006C0A94" w:rsidRPr="006C0A94" w:rsidRDefault="006C0A94" w:rsidP="00996749">
      <w:pPr>
        <w:numPr>
          <w:ilvl w:val="1"/>
          <w:numId w:val="26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6C0A94">
        <w:rPr>
          <w:rFonts w:ascii="Arial" w:hAnsi="Arial" w:cs="Arial"/>
        </w:rPr>
        <w:t>4, "TravelPro", "Tokyo", 20, 40000.00</w:t>
      </w:r>
    </w:p>
    <w:p w14:paraId="116642BD" w14:textId="77777777" w:rsidR="006C0A94" w:rsidRPr="006C0A94" w:rsidRDefault="006C0A94" w:rsidP="00996749">
      <w:pPr>
        <w:numPr>
          <w:ilvl w:val="1"/>
          <w:numId w:val="26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6C0A94">
        <w:rPr>
          <w:rFonts w:ascii="Arial" w:hAnsi="Arial" w:cs="Arial"/>
        </w:rPr>
        <w:t>5, "Explorer Inc", "Dubai", 25, 50000.00</w:t>
      </w:r>
    </w:p>
    <w:p w14:paraId="1B1B04DC" w14:textId="77777777" w:rsidR="006C0A94" w:rsidRDefault="006C0A94" w:rsidP="00996749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6C0A94">
        <w:rPr>
          <w:rFonts w:ascii="Arial" w:hAnsi="Arial" w:cs="Arial"/>
        </w:rPr>
        <w:t xml:space="preserve">Query the database to calculate the </w:t>
      </w:r>
      <w:r w:rsidRPr="006C0A94">
        <w:rPr>
          <w:rFonts w:ascii="Arial" w:hAnsi="Arial" w:cs="Arial"/>
          <w:b/>
          <w:bCs/>
        </w:rPr>
        <w:t>total revenue</w:t>
      </w:r>
      <w:r w:rsidRPr="006C0A94">
        <w:rPr>
          <w:rFonts w:ascii="Arial" w:hAnsi="Arial" w:cs="Arial"/>
        </w:rPr>
        <w:t xml:space="preserve"> generated by each travel agency.</w:t>
      </w:r>
    </w:p>
    <w:p w14:paraId="3AF1F99B" w14:textId="77777777" w:rsidR="00996749" w:rsidRPr="006C0A94" w:rsidRDefault="00996749" w:rsidP="00996749">
      <w:pPr>
        <w:rPr>
          <w:rFonts w:ascii="Arial" w:hAnsi="Arial" w:cs="Arial"/>
        </w:rPr>
      </w:pPr>
    </w:p>
    <w:p w14:paraId="7696283C" w14:textId="77777777" w:rsidR="006C0A94" w:rsidRPr="006C0A94" w:rsidRDefault="00000000" w:rsidP="00996749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pict w14:anchorId="47E9FC09">
          <v:rect id="_x0000_i1029" style="width:0;height:1.5pt" o:hralign="center" o:hrstd="t" o:hr="t" fillcolor="#a0a0a0" stroked="f"/>
        </w:pict>
      </w:r>
    </w:p>
    <w:p w14:paraId="0408DEB9" w14:textId="77777777" w:rsidR="00996749" w:rsidRDefault="00996749" w:rsidP="00996749">
      <w:pPr>
        <w:ind w:left="720"/>
        <w:rPr>
          <w:rFonts w:ascii="Arial" w:hAnsi="Arial" w:cs="Arial"/>
          <w:b/>
          <w:bCs/>
        </w:rPr>
      </w:pPr>
    </w:p>
    <w:p w14:paraId="79928E76" w14:textId="70017C42" w:rsidR="006C0A94" w:rsidRDefault="006C0A94" w:rsidP="00996749">
      <w:pPr>
        <w:ind w:left="720"/>
        <w:rPr>
          <w:rFonts w:ascii="Arial" w:hAnsi="Arial" w:cs="Arial"/>
          <w:b/>
          <w:bCs/>
        </w:rPr>
      </w:pPr>
      <w:r w:rsidRPr="006C0A94">
        <w:rPr>
          <w:rFonts w:ascii="Arial" w:hAnsi="Arial" w:cs="Arial"/>
          <w:b/>
          <w:bCs/>
        </w:rPr>
        <w:t>Question 4: Find the Most Popular Destination</w:t>
      </w:r>
    </w:p>
    <w:p w14:paraId="546C7635" w14:textId="77777777" w:rsidR="00996749" w:rsidRPr="006C0A94" w:rsidRDefault="00996749" w:rsidP="00996749">
      <w:pPr>
        <w:ind w:left="720"/>
        <w:rPr>
          <w:rFonts w:ascii="Arial" w:hAnsi="Arial" w:cs="Arial"/>
          <w:b/>
          <w:bCs/>
        </w:rPr>
      </w:pPr>
    </w:p>
    <w:p w14:paraId="06705110" w14:textId="77777777" w:rsidR="006C0A94" w:rsidRPr="006C0A94" w:rsidRDefault="006C0A94" w:rsidP="00996749">
      <w:pPr>
        <w:ind w:left="720"/>
        <w:rPr>
          <w:rFonts w:ascii="Arial" w:hAnsi="Arial" w:cs="Arial"/>
        </w:rPr>
      </w:pPr>
      <w:r w:rsidRPr="006C0A94">
        <w:rPr>
          <w:rFonts w:ascii="Arial" w:hAnsi="Arial" w:cs="Arial"/>
        </w:rPr>
        <w:t>Write a Python program to:</w:t>
      </w:r>
    </w:p>
    <w:p w14:paraId="1DE28099" w14:textId="77777777" w:rsidR="006C0A94" w:rsidRPr="006C0A94" w:rsidRDefault="006C0A94" w:rsidP="00996749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6C0A94">
        <w:rPr>
          <w:rFonts w:ascii="Arial" w:hAnsi="Arial" w:cs="Arial"/>
        </w:rPr>
        <w:t xml:space="preserve">Query the Trips table to find the destination with the </w:t>
      </w:r>
      <w:r w:rsidRPr="006C0A94">
        <w:rPr>
          <w:rFonts w:ascii="Arial" w:hAnsi="Arial" w:cs="Arial"/>
          <w:b/>
          <w:bCs/>
        </w:rPr>
        <w:t>highest number of customers</w:t>
      </w:r>
      <w:r w:rsidRPr="006C0A94">
        <w:rPr>
          <w:rFonts w:ascii="Arial" w:hAnsi="Arial" w:cs="Arial"/>
        </w:rPr>
        <w:t>.</w:t>
      </w:r>
    </w:p>
    <w:p w14:paraId="156C2063" w14:textId="77777777" w:rsidR="006C0A94" w:rsidRPr="006C0A94" w:rsidRDefault="006C0A94" w:rsidP="00996749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6C0A94">
        <w:rPr>
          <w:rFonts w:ascii="Arial" w:hAnsi="Arial" w:cs="Arial"/>
        </w:rPr>
        <w:t>Print the destination name and the total number of customers.</w:t>
      </w:r>
    </w:p>
    <w:p w14:paraId="70232F48" w14:textId="77777777" w:rsidR="006C0A94" w:rsidRPr="006C0A94" w:rsidRDefault="00000000" w:rsidP="006C0A94">
      <w:pPr>
        <w:rPr>
          <w:rFonts w:ascii="Arial" w:hAnsi="Arial" w:cs="Arial"/>
        </w:rPr>
      </w:pPr>
      <w:r>
        <w:rPr>
          <w:rFonts w:ascii="Arial" w:hAnsi="Arial" w:cs="Arial"/>
        </w:rPr>
        <w:pict w14:anchorId="7676BB95">
          <v:rect id="_x0000_i1030" style="width:0;height:1.5pt" o:hralign="center" o:hrstd="t" o:hr="t" fillcolor="#a0a0a0" stroked="f"/>
        </w:pict>
      </w:r>
    </w:p>
    <w:p w14:paraId="6F3781AE" w14:textId="77777777" w:rsidR="00996749" w:rsidRDefault="00996749" w:rsidP="00996749">
      <w:pPr>
        <w:rPr>
          <w:rFonts w:ascii="Arial" w:hAnsi="Arial" w:cs="Arial"/>
          <w:b/>
          <w:bCs/>
        </w:rPr>
      </w:pPr>
    </w:p>
    <w:p w14:paraId="10D9DBA3" w14:textId="5FFFB109" w:rsidR="006C0A94" w:rsidRDefault="006C0A94" w:rsidP="00996749">
      <w:pPr>
        <w:ind w:firstLine="720"/>
        <w:rPr>
          <w:rFonts w:ascii="Arial" w:hAnsi="Arial" w:cs="Arial"/>
          <w:b/>
          <w:bCs/>
        </w:rPr>
      </w:pPr>
      <w:r w:rsidRPr="006C0A94">
        <w:rPr>
          <w:rFonts w:ascii="Arial" w:hAnsi="Arial" w:cs="Arial"/>
          <w:b/>
          <w:bCs/>
        </w:rPr>
        <w:t>Question 5: Join Bookings and Trips Tables</w:t>
      </w:r>
    </w:p>
    <w:p w14:paraId="4EA77EA3" w14:textId="77777777" w:rsidR="00996749" w:rsidRPr="006C0A94" w:rsidRDefault="00996749" w:rsidP="00996749">
      <w:pPr>
        <w:ind w:firstLine="720"/>
        <w:rPr>
          <w:rFonts w:ascii="Arial" w:hAnsi="Arial" w:cs="Arial"/>
          <w:b/>
          <w:bCs/>
        </w:rPr>
      </w:pPr>
    </w:p>
    <w:p w14:paraId="10CBC712" w14:textId="77777777" w:rsidR="006C0A94" w:rsidRPr="006C0A94" w:rsidRDefault="006C0A94" w:rsidP="00996749">
      <w:pPr>
        <w:ind w:left="720"/>
        <w:rPr>
          <w:rFonts w:ascii="Arial" w:hAnsi="Arial" w:cs="Arial"/>
        </w:rPr>
      </w:pPr>
      <w:r w:rsidRPr="006C0A94">
        <w:rPr>
          <w:rFonts w:ascii="Arial" w:hAnsi="Arial" w:cs="Arial"/>
        </w:rPr>
        <w:t>Write a Python program to:</w:t>
      </w:r>
    </w:p>
    <w:p w14:paraId="74A0C29F" w14:textId="77777777" w:rsidR="006C0A94" w:rsidRPr="006C0A94" w:rsidRDefault="006C0A94" w:rsidP="00996749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6C0A94">
        <w:rPr>
          <w:rFonts w:ascii="Arial" w:hAnsi="Arial" w:cs="Arial"/>
        </w:rPr>
        <w:t xml:space="preserve">Perform an SQL </w:t>
      </w:r>
      <w:r w:rsidRPr="006C0A94">
        <w:rPr>
          <w:rFonts w:ascii="Arial" w:hAnsi="Arial" w:cs="Arial"/>
          <w:b/>
          <w:bCs/>
        </w:rPr>
        <w:t>JOIN</w:t>
      </w:r>
      <w:r w:rsidRPr="006C0A94">
        <w:rPr>
          <w:rFonts w:ascii="Arial" w:hAnsi="Arial" w:cs="Arial"/>
        </w:rPr>
        <w:t xml:space="preserve"> operation between the Bookings and Trips tables to find bookings where the destination matches a trip in the Trips table.</w:t>
      </w:r>
    </w:p>
    <w:p w14:paraId="565739BB" w14:textId="77777777" w:rsidR="006C0A94" w:rsidRPr="006C0A94" w:rsidRDefault="006C0A94" w:rsidP="00996749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Arial" w:hAnsi="Arial" w:cs="Arial"/>
        </w:rPr>
      </w:pPr>
      <w:r w:rsidRPr="006C0A94">
        <w:rPr>
          <w:rFonts w:ascii="Arial" w:hAnsi="Arial" w:cs="Arial"/>
        </w:rPr>
        <w:t xml:space="preserve">Display the following information for matching records: </w:t>
      </w:r>
    </w:p>
    <w:p w14:paraId="6B4EB165" w14:textId="77777777" w:rsidR="006C0A94" w:rsidRDefault="006C0A94" w:rsidP="00996749">
      <w:pPr>
        <w:numPr>
          <w:ilvl w:val="1"/>
          <w:numId w:val="28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  <w:r w:rsidRPr="006C0A94">
        <w:rPr>
          <w:rFonts w:ascii="Arial" w:hAnsi="Arial" w:cs="Arial"/>
        </w:rPr>
        <w:t>customer_name, destination, travel_date, agency_name, and total_revenue.</w:t>
      </w:r>
    </w:p>
    <w:p w14:paraId="6C273E32" w14:textId="77777777" w:rsidR="00996749" w:rsidRPr="006C0A94" w:rsidRDefault="00996749" w:rsidP="00996749">
      <w:pPr>
        <w:numPr>
          <w:ilvl w:val="1"/>
          <w:numId w:val="28"/>
        </w:numPr>
        <w:tabs>
          <w:tab w:val="clear" w:pos="1440"/>
          <w:tab w:val="num" w:pos="2160"/>
        </w:tabs>
        <w:ind w:left="2160"/>
        <w:rPr>
          <w:rFonts w:ascii="Arial" w:hAnsi="Arial" w:cs="Arial"/>
        </w:rPr>
      </w:pPr>
    </w:p>
    <w:p w14:paraId="44F85033" w14:textId="77777777" w:rsidR="006C0A94" w:rsidRPr="006C0A94" w:rsidRDefault="00000000" w:rsidP="00996749">
      <w:pPr>
        <w:rPr>
          <w:rFonts w:ascii="Arial" w:hAnsi="Arial" w:cs="Arial"/>
        </w:rPr>
      </w:pPr>
      <w:r>
        <w:rPr>
          <w:rFonts w:ascii="Arial" w:hAnsi="Arial" w:cs="Arial"/>
        </w:rPr>
        <w:pict w14:anchorId="44074CEC">
          <v:rect id="_x0000_i1031" style="width:0;height:1.5pt" o:hralign="center" o:hrstd="t" o:hr="t" fillcolor="#a0a0a0" stroked="f"/>
        </w:pict>
      </w:r>
    </w:p>
    <w:p w14:paraId="1F585D04" w14:textId="77777777" w:rsidR="006C0A94" w:rsidRPr="00602059" w:rsidRDefault="006C0A94" w:rsidP="0083561A">
      <w:pPr>
        <w:rPr>
          <w:rFonts w:ascii="Arial" w:hAnsi="Arial" w:cs="Arial"/>
        </w:rPr>
      </w:pPr>
    </w:p>
    <w:sectPr w:rsidR="006C0A94" w:rsidRPr="00602059" w:rsidSect="008C1857">
      <w:headerReference w:type="default" r:id="rId14"/>
      <w:footerReference w:type="default" r:id="rId15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F043A" w14:textId="77777777" w:rsidR="00026341" w:rsidRDefault="00026341" w:rsidP="008E3B86">
      <w:r>
        <w:separator/>
      </w:r>
    </w:p>
  </w:endnote>
  <w:endnote w:type="continuationSeparator" w:id="0">
    <w:p w14:paraId="63B685E1" w14:textId="77777777" w:rsidR="00026341" w:rsidRDefault="00026341" w:rsidP="008E3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39F9" w14:textId="77777777" w:rsidR="005120DA" w:rsidRDefault="005120DA">
    <w:pPr>
      <w:pStyle w:val="Footer"/>
    </w:pPr>
  </w:p>
  <w:p w14:paraId="28DBD99A" w14:textId="77777777" w:rsidR="005120DA" w:rsidRDefault="005120DA">
    <w:pPr>
      <w:pStyle w:val="Footer"/>
    </w:pPr>
    <w:r>
      <w:rPr>
        <w:rFonts w:ascii="Arial" w:hAnsi="Arial" w:cs="Arial"/>
        <w:sz w:val="20"/>
      </w:rPr>
      <w:t>Copyright</w:t>
    </w:r>
    <w:r w:rsidRPr="00386193">
      <w:rPr>
        <w:rFonts w:ascii="Arial" w:hAnsi="Arial" w:cs="Arial"/>
        <w:sz w:val="20"/>
      </w:rPr>
      <w:t xml:space="preserve"> © 20</w:t>
    </w:r>
    <w:r>
      <w:rPr>
        <w:rFonts w:ascii="Arial" w:hAnsi="Arial" w:cs="Arial"/>
        <w:sz w:val="20"/>
      </w:rPr>
      <w:t>20</w:t>
    </w:r>
    <w:r w:rsidRPr="00386193">
      <w:rPr>
        <w:rFonts w:ascii="Arial" w:hAnsi="Arial" w:cs="Arial"/>
        <w:sz w:val="20"/>
      </w:rPr>
      <w:t xml:space="preserve"> Accenture</w:t>
    </w:r>
    <w:r>
      <w:rPr>
        <w:rFonts w:ascii="Arial" w:hAnsi="Arial" w:cs="Arial"/>
        <w:sz w:val="20"/>
      </w:rPr>
      <w:t>.</w:t>
    </w:r>
    <w:r w:rsidRPr="00386193">
      <w:rPr>
        <w:rFonts w:ascii="Arial" w:hAnsi="Arial" w:cs="Arial"/>
        <w:sz w:val="20"/>
      </w:rP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3E092" w14:textId="77777777" w:rsidR="00026341" w:rsidRDefault="00026341" w:rsidP="008E3B86">
      <w:r>
        <w:separator/>
      </w:r>
    </w:p>
  </w:footnote>
  <w:footnote w:type="continuationSeparator" w:id="0">
    <w:p w14:paraId="11B3121E" w14:textId="77777777" w:rsidR="00026341" w:rsidRDefault="00026341" w:rsidP="008E3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7"/>
      <w:gridCol w:w="3007"/>
      <w:gridCol w:w="3007"/>
    </w:tblGrid>
    <w:tr w:rsidR="1119CCE0" w14:paraId="38C501DB" w14:textId="77777777" w:rsidTr="004D78CE">
      <w:tc>
        <w:tcPr>
          <w:tcW w:w="3007" w:type="dxa"/>
        </w:tcPr>
        <w:p w14:paraId="5222E85E" w14:textId="4423E22A" w:rsidR="1119CCE0" w:rsidRDefault="1119CCE0" w:rsidP="004D78CE">
          <w:pPr>
            <w:pStyle w:val="Header"/>
            <w:ind w:left="-115"/>
          </w:pPr>
        </w:p>
      </w:tc>
      <w:tc>
        <w:tcPr>
          <w:tcW w:w="3007" w:type="dxa"/>
        </w:tcPr>
        <w:p w14:paraId="1EB15817" w14:textId="4A860B0C" w:rsidR="1119CCE0" w:rsidRDefault="1119CCE0" w:rsidP="004D78CE">
          <w:pPr>
            <w:pStyle w:val="Header"/>
            <w:jc w:val="center"/>
          </w:pPr>
        </w:p>
      </w:tc>
      <w:tc>
        <w:tcPr>
          <w:tcW w:w="3007" w:type="dxa"/>
        </w:tcPr>
        <w:p w14:paraId="2FBE807A" w14:textId="7F0C5912" w:rsidR="1119CCE0" w:rsidRDefault="1119CCE0" w:rsidP="004D78CE">
          <w:pPr>
            <w:pStyle w:val="Header"/>
            <w:ind w:right="-115"/>
            <w:jc w:val="right"/>
          </w:pPr>
        </w:p>
      </w:tc>
    </w:tr>
  </w:tbl>
  <w:p w14:paraId="005F15A4" w14:textId="3BF1A42B" w:rsidR="1119CCE0" w:rsidRDefault="1119CCE0" w:rsidP="004D78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6422E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multilevel"/>
    <w:tmpl w:val="F9224B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89"/>
    <w:multiLevelType w:val="singleLevel"/>
    <w:tmpl w:val="785004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26652"/>
    <w:multiLevelType w:val="hybridMultilevel"/>
    <w:tmpl w:val="F05805DA"/>
    <w:lvl w:ilvl="0" w:tplc="7AAEDE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FE31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AC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BC4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06FA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84A2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647E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6642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5EF9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052F6"/>
    <w:multiLevelType w:val="hybridMultilevel"/>
    <w:tmpl w:val="C600785C"/>
    <w:lvl w:ilvl="0" w:tplc="C2E68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D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EAE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B48C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BE3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88AE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360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EC9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87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6B8678F"/>
    <w:multiLevelType w:val="hybridMultilevel"/>
    <w:tmpl w:val="848A275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BD34BD"/>
    <w:multiLevelType w:val="hybridMultilevel"/>
    <w:tmpl w:val="733C4CAE"/>
    <w:lvl w:ilvl="0" w:tplc="13E462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44647"/>
    <w:multiLevelType w:val="multilevel"/>
    <w:tmpl w:val="980A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5E30B8"/>
    <w:multiLevelType w:val="hybridMultilevel"/>
    <w:tmpl w:val="9954A06A"/>
    <w:lvl w:ilvl="0" w:tplc="8DA0B7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345B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90C1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5216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F45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E0EE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BAF1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3A19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324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26D69"/>
    <w:multiLevelType w:val="hybridMultilevel"/>
    <w:tmpl w:val="FA32D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01832"/>
    <w:multiLevelType w:val="multilevel"/>
    <w:tmpl w:val="D188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4506DD"/>
    <w:multiLevelType w:val="multilevel"/>
    <w:tmpl w:val="1790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33E47"/>
    <w:multiLevelType w:val="hybridMultilevel"/>
    <w:tmpl w:val="95348032"/>
    <w:lvl w:ilvl="0" w:tplc="38580B4A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943BC"/>
    <w:multiLevelType w:val="hybridMultilevel"/>
    <w:tmpl w:val="7A8E2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C6657"/>
    <w:multiLevelType w:val="multilevel"/>
    <w:tmpl w:val="B6FC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DD3FF7"/>
    <w:multiLevelType w:val="multilevel"/>
    <w:tmpl w:val="4E14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C127F0"/>
    <w:multiLevelType w:val="multilevel"/>
    <w:tmpl w:val="A0D6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3A734C"/>
    <w:multiLevelType w:val="hybridMultilevel"/>
    <w:tmpl w:val="FAC85E6E"/>
    <w:lvl w:ilvl="0" w:tplc="5E1E3B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423A4A"/>
    <w:multiLevelType w:val="multilevel"/>
    <w:tmpl w:val="E2F4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0C663D"/>
    <w:multiLevelType w:val="hybridMultilevel"/>
    <w:tmpl w:val="117E5C26"/>
    <w:lvl w:ilvl="0" w:tplc="AF8C32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C4DA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D294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F4C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20BE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047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267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B00F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921D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00CDB"/>
    <w:multiLevelType w:val="hybridMultilevel"/>
    <w:tmpl w:val="A434ED98"/>
    <w:lvl w:ilvl="0" w:tplc="72746D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6E73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6875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B03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94E1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8ADD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DADE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F006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D0B6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695FF6"/>
    <w:multiLevelType w:val="multilevel"/>
    <w:tmpl w:val="6D08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F142B7"/>
    <w:multiLevelType w:val="multilevel"/>
    <w:tmpl w:val="3ED6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AA104D"/>
    <w:multiLevelType w:val="multilevel"/>
    <w:tmpl w:val="404C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685E5D"/>
    <w:multiLevelType w:val="multilevel"/>
    <w:tmpl w:val="CF4AD71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-2304"/>
        </w:tabs>
        <w:ind w:left="-2304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-2160"/>
        </w:tabs>
        <w:ind w:left="-216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-2016"/>
        </w:tabs>
        <w:ind w:left="-2016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-1872"/>
        </w:tabs>
        <w:ind w:left="-1872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-1728"/>
        </w:tabs>
        <w:ind w:left="-1728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1584"/>
        </w:tabs>
        <w:ind w:left="-1584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1440"/>
        </w:tabs>
        <w:ind w:left="-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296"/>
        </w:tabs>
        <w:ind w:left="-1296" w:hanging="1584"/>
      </w:pPr>
      <w:rPr>
        <w:rFonts w:cs="Times New Roman"/>
      </w:rPr>
    </w:lvl>
  </w:abstractNum>
  <w:abstractNum w:abstractNumId="25" w15:restartNumberingAfterBreak="0">
    <w:nsid w:val="72CD611B"/>
    <w:multiLevelType w:val="multilevel"/>
    <w:tmpl w:val="44E4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881479">
    <w:abstractNumId w:val="24"/>
  </w:num>
  <w:num w:numId="2" w16cid:durableId="921453204">
    <w:abstractNumId w:val="2"/>
  </w:num>
  <w:num w:numId="3" w16cid:durableId="1155924125">
    <w:abstractNumId w:val="1"/>
  </w:num>
  <w:num w:numId="4" w16cid:durableId="1038093392">
    <w:abstractNumId w:val="0"/>
  </w:num>
  <w:num w:numId="5" w16cid:durableId="959457237">
    <w:abstractNumId w:val="2"/>
  </w:num>
  <w:num w:numId="6" w16cid:durableId="1886141175">
    <w:abstractNumId w:val="8"/>
  </w:num>
  <w:num w:numId="7" w16cid:durableId="363748889">
    <w:abstractNumId w:val="3"/>
  </w:num>
  <w:num w:numId="8" w16cid:durableId="817377658">
    <w:abstractNumId w:val="19"/>
  </w:num>
  <w:num w:numId="9" w16cid:durableId="1958871568">
    <w:abstractNumId w:val="13"/>
  </w:num>
  <w:num w:numId="10" w16cid:durableId="2070035698">
    <w:abstractNumId w:val="17"/>
  </w:num>
  <w:num w:numId="11" w16cid:durableId="420487720">
    <w:abstractNumId w:val="6"/>
  </w:num>
  <w:num w:numId="12" w16cid:durableId="702245235">
    <w:abstractNumId w:val="9"/>
  </w:num>
  <w:num w:numId="13" w16cid:durableId="2133554691">
    <w:abstractNumId w:val="20"/>
  </w:num>
  <w:num w:numId="14" w16cid:durableId="276833911">
    <w:abstractNumId w:val="4"/>
  </w:num>
  <w:num w:numId="15" w16cid:durableId="1418356948">
    <w:abstractNumId w:val="11"/>
  </w:num>
  <w:num w:numId="16" w16cid:durableId="2023581627">
    <w:abstractNumId w:val="10"/>
  </w:num>
  <w:num w:numId="17" w16cid:durableId="602878143">
    <w:abstractNumId w:val="5"/>
  </w:num>
  <w:num w:numId="18" w16cid:durableId="298804367">
    <w:abstractNumId w:val="12"/>
  </w:num>
  <w:num w:numId="19" w16cid:durableId="40110350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34252730">
    <w:abstractNumId w:val="21"/>
  </w:num>
  <w:num w:numId="21" w16cid:durableId="1799183944">
    <w:abstractNumId w:val="16"/>
  </w:num>
  <w:num w:numId="22" w16cid:durableId="269749103">
    <w:abstractNumId w:val="18"/>
  </w:num>
  <w:num w:numId="23" w16cid:durableId="56709006">
    <w:abstractNumId w:val="14"/>
  </w:num>
  <w:num w:numId="24" w16cid:durableId="573777463">
    <w:abstractNumId w:val="23"/>
  </w:num>
  <w:num w:numId="25" w16cid:durableId="53477982">
    <w:abstractNumId w:val="15"/>
  </w:num>
  <w:num w:numId="26" w16cid:durableId="204485396">
    <w:abstractNumId w:val="7"/>
  </w:num>
  <w:num w:numId="27" w16cid:durableId="886187513">
    <w:abstractNumId w:val="22"/>
  </w:num>
  <w:num w:numId="28" w16cid:durableId="1142959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AC"/>
    <w:rsid w:val="000103B1"/>
    <w:rsid w:val="000255A5"/>
    <w:rsid w:val="00026341"/>
    <w:rsid w:val="000457D7"/>
    <w:rsid w:val="00055559"/>
    <w:rsid w:val="000677C6"/>
    <w:rsid w:val="000729E5"/>
    <w:rsid w:val="00095F0F"/>
    <w:rsid w:val="000B250C"/>
    <w:rsid w:val="000B7163"/>
    <w:rsid w:val="000D0504"/>
    <w:rsid w:val="000D230C"/>
    <w:rsid w:val="000E7721"/>
    <w:rsid w:val="0013310B"/>
    <w:rsid w:val="00134D7B"/>
    <w:rsid w:val="00136DD7"/>
    <w:rsid w:val="001417F9"/>
    <w:rsid w:val="00155076"/>
    <w:rsid w:val="001665AA"/>
    <w:rsid w:val="00194AAD"/>
    <w:rsid w:val="001A10CB"/>
    <w:rsid w:val="001C0DD3"/>
    <w:rsid w:val="001C300D"/>
    <w:rsid w:val="001C44C9"/>
    <w:rsid w:val="001D1C1F"/>
    <w:rsid w:val="001E196F"/>
    <w:rsid w:val="001F7F58"/>
    <w:rsid w:val="00223E15"/>
    <w:rsid w:val="00230624"/>
    <w:rsid w:val="00231568"/>
    <w:rsid w:val="00235E3A"/>
    <w:rsid w:val="002429F3"/>
    <w:rsid w:val="00243A21"/>
    <w:rsid w:val="0027441D"/>
    <w:rsid w:val="00275914"/>
    <w:rsid w:val="002772AB"/>
    <w:rsid w:val="00285FC8"/>
    <w:rsid w:val="00295F7E"/>
    <w:rsid w:val="0029758C"/>
    <w:rsid w:val="002A4D2F"/>
    <w:rsid w:val="002B10FF"/>
    <w:rsid w:val="002C17D2"/>
    <w:rsid w:val="002D3158"/>
    <w:rsid w:val="002E0F4B"/>
    <w:rsid w:val="002F7EFC"/>
    <w:rsid w:val="003113C8"/>
    <w:rsid w:val="00313A4F"/>
    <w:rsid w:val="00332406"/>
    <w:rsid w:val="00344B6D"/>
    <w:rsid w:val="00366592"/>
    <w:rsid w:val="00374977"/>
    <w:rsid w:val="00375A7D"/>
    <w:rsid w:val="003A5335"/>
    <w:rsid w:val="003B61AB"/>
    <w:rsid w:val="003E60B6"/>
    <w:rsid w:val="003E746B"/>
    <w:rsid w:val="003F5464"/>
    <w:rsid w:val="00402278"/>
    <w:rsid w:val="00412324"/>
    <w:rsid w:val="00420738"/>
    <w:rsid w:val="00421915"/>
    <w:rsid w:val="00441B85"/>
    <w:rsid w:val="0045524B"/>
    <w:rsid w:val="00460718"/>
    <w:rsid w:val="00466554"/>
    <w:rsid w:val="00466FF8"/>
    <w:rsid w:val="004902DE"/>
    <w:rsid w:val="00494DE8"/>
    <w:rsid w:val="00495D76"/>
    <w:rsid w:val="004B5208"/>
    <w:rsid w:val="004B7C94"/>
    <w:rsid w:val="004C5049"/>
    <w:rsid w:val="004D78CE"/>
    <w:rsid w:val="004F1B3E"/>
    <w:rsid w:val="004F7028"/>
    <w:rsid w:val="005108D2"/>
    <w:rsid w:val="005120DA"/>
    <w:rsid w:val="00512163"/>
    <w:rsid w:val="00520B42"/>
    <w:rsid w:val="00521954"/>
    <w:rsid w:val="005373EC"/>
    <w:rsid w:val="005415E8"/>
    <w:rsid w:val="00544DD3"/>
    <w:rsid w:val="0058618D"/>
    <w:rsid w:val="00595484"/>
    <w:rsid w:val="005C3B30"/>
    <w:rsid w:val="005D060B"/>
    <w:rsid w:val="005D0D48"/>
    <w:rsid w:val="005D2AEC"/>
    <w:rsid w:val="005F04E3"/>
    <w:rsid w:val="005F257F"/>
    <w:rsid w:val="006005F4"/>
    <w:rsid w:val="00602059"/>
    <w:rsid w:val="00603CAC"/>
    <w:rsid w:val="00610CBD"/>
    <w:rsid w:val="00610DD9"/>
    <w:rsid w:val="00617B23"/>
    <w:rsid w:val="006361B6"/>
    <w:rsid w:val="00640CC5"/>
    <w:rsid w:val="00647B9F"/>
    <w:rsid w:val="00664A70"/>
    <w:rsid w:val="006A5D1F"/>
    <w:rsid w:val="006B77F4"/>
    <w:rsid w:val="006C0A94"/>
    <w:rsid w:val="006C6AD3"/>
    <w:rsid w:val="006E471D"/>
    <w:rsid w:val="0070775B"/>
    <w:rsid w:val="0071034C"/>
    <w:rsid w:val="00724A15"/>
    <w:rsid w:val="00731634"/>
    <w:rsid w:val="00735EBF"/>
    <w:rsid w:val="00743911"/>
    <w:rsid w:val="00744B14"/>
    <w:rsid w:val="00751F9F"/>
    <w:rsid w:val="00773CB9"/>
    <w:rsid w:val="00777FAE"/>
    <w:rsid w:val="00806C5D"/>
    <w:rsid w:val="0080712C"/>
    <w:rsid w:val="0081238C"/>
    <w:rsid w:val="00815986"/>
    <w:rsid w:val="00815CB4"/>
    <w:rsid w:val="0082080B"/>
    <w:rsid w:val="0083561A"/>
    <w:rsid w:val="00836632"/>
    <w:rsid w:val="0083687B"/>
    <w:rsid w:val="00845E48"/>
    <w:rsid w:val="008476E5"/>
    <w:rsid w:val="0086276A"/>
    <w:rsid w:val="00864C4C"/>
    <w:rsid w:val="00881A0A"/>
    <w:rsid w:val="00890FCC"/>
    <w:rsid w:val="008B53DD"/>
    <w:rsid w:val="008C1857"/>
    <w:rsid w:val="008C510D"/>
    <w:rsid w:val="008D2E05"/>
    <w:rsid w:val="008E3B86"/>
    <w:rsid w:val="0090092D"/>
    <w:rsid w:val="00902E60"/>
    <w:rsid w:val="00907625"/>
    <w:rsid w:val="0091344F"/>
    <w:rsid w:val="00926DAB"/>
    <w:rsid w:val="00963DBC"/>
    <w:rsid w:val="00996749"/>
    <w:rsid w:val="009B2D99"/>
    <w:rsid w:val="009C4C3F"/>
    <w:rsid w:val="009D3679"/>
    <w:rsid w:val="00A23CE7"/>
    <w:rsid w:val="00A32C15"/>
    <w:rsid w:val="00A4049B"/>
    <w:rsid w:val="00A445A1"/>
    <w:rsid w:val="00A51BDE"/>
    <w:rsid w:val="00A7003E"/>
    <w:rsid w:val="00A94522"/>
    <w:rsid w:val="00AC5F27"/>
    <w:rsid w:val="00AD4F28"/>
    <w:rsid w:val="00AF29A8"/>
    <w:rsid w:val="00AF61CB"/>
    <w:rsid w:val="00B03FDA"/>
    <w:rsid w:val="00B107C7"/>
    <w:rsid w:val="00B13388"/>
    <w:rsid w:val="00B15670"/>
    <w:rsid w:val="00B37B9B"/>
    <w:rsid w:val="00B65CA3"/>
    <w:rsid w:val="00B71592"/>
    <w:rsid w:val="00B76F32"/>
    <w:rsid w:val="00BD12C3"/>
    <w:rsid w:val="00BD17F4"/>
    <w:rsid w:val="00BD2CD0"/>
    <w:rsid w:val="00BD2DEC"/>
    <w:rsid w:val="00BE4A5F"/>
    <w:rsid w:val="00BE4D57"/>
    <w:rsid w:val="00BF2300"/>
    <w:rsid w:val="00BF5EA2"/>
    <w:rsid w:val="00C03769"/>
    <w:rsid w:val="00C15BF6"/>
    <w:rsid w:val="00C24C8A"/>
    <w:rsid w:val="00C46CA9"/>
    <w:rsid w:val="00C46F6F"/>
    <w:rsid w:val="00C93875"/>
    <w:rsid w:val="00CA0441"/>
    <w:rsid w:val="00CA4AED"/>
    <w:rsid w:val="00CC3E8D"/>
    <w:rsid w:val="00CC56C6"/>
    <w:rsid w:val="00CC601C"/>
    <w:rsid w:val="00CD1007"/>
    <w:rsid w:val="00CF1850"/>
    <w:rsid w:val="00D1300B"/>
    <w:rsid w:val="00D269D1"/>
    <w:rsid w:val="00D31A95"/>
    <w:rsid w:val="00D32F92"/>
    <w:rsid w:val="00D36412"/>
    <w:rsid w:val="00D45B88"/>
    <w:rsid w:val="00D52D8B"/>
    <w:rsid w:val="00D555AD"/>
    <w:rsid w:val="00D572A6"/>
    <w:rsid w:val="00D804EA"/>
    <w:rsid w:val="00D85CF7"/>
    <w:rsid w:val="00D90F2C"/>
    <w:rsid w:val="00D92224"/>
    <w:rsid w:val="00D947DD"/>
    <w:rsid w:val="00DA4D59"/>
    <w:rsid w:val="00DB7B22"/>
    <w:rsid w:val="00DB7E7F"/>
    <w:rsid w:val="00DC50E9"/>
    <w:rsid w:val="00DC7FC0"/>
    <w:rsid w:val="00DE2E12"/>
    <w:rsid w:val="00DE323F"/>
    <w:rsid w:val="00DF6448"/>
    <w:rsid w:val="00E2384C"/>
    <w:rsid w:val="00E35B63"/>
    <w:rsid w:val="00E54117"/>
    <w:rsid w:val="00E54B0A"/>
    <w:rsid w:val="00E64270"/>
    <w:rsid w:val="00EA1242"/>
    <w:rsid w:val="00EA4658"/>
    <w:rsid w:val="00EA5A30"/>
    <w:rsid w:val="00EA68A6"/>
    <w:rsid w:val="00ED06BF"/>
    <w:rsid w:val="00EF3931"/>
    <w:rsid w:val="00F1541C"/>
    <w:rsid w:val="00F502A8"/>
    <w:rsid w:val="00F80376"/>
    <w:rsid w:val="00F8651F"/>
    <w:rsid w:val="00F8659E"/>
    <w:rsid w:val="00F93545"/>
    <w:rsid w:val="00FA70FD"/>
    <w:rsid w:val="00FB2512"/>
    <w:rsid w:val="00FC5F97"/>
    <w:rsid w:val="00FD5FB6"/>
    <w:rsid w:val="00FE0465"/>
    <w:rsid w:val="00FE2968"/>
    <w:rsid w:val="00FE2B63"/>
    <w:rsid w:val="1095BE89"/>
    <w:rsid w:val="1119C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F00B0"/>
  <w15:chartTrackingRefBased/>
  <w15:docId w15:val="{C5CFB516-5C04-4076-B952-E26ACE4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F502A8"/>
    <w:pPr>
      <w:keepNext/>
      <w:keepLines/>
      <w:pageBreakBefore/>
      <w:numPr>
        <w:numId w:val="1"/>
      </w:numPr>
      <w:tabs>
        <w:tab w:val="left" w:pos="1134"/>
      </w:tabs>
      <w:spacing w:after="240"/>
      <w:outlineLvl w:val="0"/>
    </w:pPr>
    <w:rPr>
      <w:rFonts w:ascii="Arial" w:eastAsia="Times New Roman" w:hAnsi="Arial" w:cs="Times New Roman"/>
      <w:b/>
      <w:color w:val="A100FF"/>
      <w:sz w:val="36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FC5F97"/>
    <w:pPr>
      <w:keepNext/>
      <w:numPr>
        <w:ilvl w:val="1"/>
        <w:numId w:val="1"/>
      </w:numPr>
      <w:suppressLineNumbers/>
      <w:shd w:val="clear" w:color="auto" w:fill="FFFFFF"/>
      <w:spacing w:before="240" w:after="240" w:line="360" w:lineRule="auto"/>
      <w:outlineLvl w:val="1"/>
    </w:pPr>
    <w:rPr>
      <w:rFonts w:ascii="Arial" w:eastAsia="Times New Roman" w:hAnsi="Arial" w:cs="Times New Roman"/>
      <w:b/>
      <w:i/>
      <w:szCs w:val="20"/>
    </w:rPr>
  </w:style>
  <w:style w:type="paragraph" w:styleId="Heading3">
    <w:name w:val="heading 3"/>
    <w:basedOn w:val="Heading2"/>
    <w:next w:val="Normal"/>
    <w:link w:val="Heading3Char"/>
    <w:autoRedefine/>
    <w:qFormat/>
    <w:rsid w:val="00FC5F97"/>
    <w:pPr>
      <w:keepLines/>
      <w:numPr>
        <w:ilvl w:val="2"/>
      </w:numPr>
      <w:suppressLineNumbers w:val="0"/>
      <w:shd w:val="clear" w:color="auto" w:fill="auto"/>
      <w:tabs>
        <w:tab w:val="left" w:pos="1134"/>
      </w:tabs>
      <w:spacing w:after="120" w:line="240" w:lineRule="auto"/>
      <w:outlineLvl w:val="2"/>
    </w:pPr>
    <w:rPr>
      <w:rFonts w:cs="Arial"/>
      <w:b w:val="0"/>
      <w:color w:val="00B9FF"/>
    </w:rPr>
  </w:style>
  <w:style w:type="paragraph" w:styleId="Heading4">
    <w:name w:val="heading 4"/>
    <w:basedOn w:val="Normal"/>
    <w:next w:val="Normal"/>
    <w:link w:val="Heading4Char"/>
    <w:qFormat/>
    <w:rsid w:val="008C1857"/>
    <w:pPr>
      <w:keepNext/>
      <w:numPr>
        <w:ilvl w:val="3"/>
        <w:numId w:val="1"/>
      </w:numPr>
      <w:spacing w:before="240" w:after="240" w:line="360" w:lineRule="auto"/>
      <w:ind w:left="862" w:hanging="862"/>
      <w:outlineLvl w:val="3"/>
    </w:pPr>
    <w:rPr>
      <w:rFonts w:ascii="Arial" w:eastAsia="Times New Roman" w:hAnsi="Arial" w:cs="Times New Roman"/>
      <w:sz w:val="22"/>
      <w:szCs w:val="20"/>
      <w:lang w:val="en-GB"/>
    </w:rPr>
  </w:style>
  <w:style w:type="paragraph" w:styleId="Heading5">
    <w:name w:val="heading 5"/>
    <w:basedOn w:val="Normal"/>
    <w:next w:val="NormalIndent"/>
    <w:link w:val="Heading5Char"/>
    <w:qFormat/>
    <w:rsid w:val="008C1857"/>
    <w:pPr>
      <w:numPr>
        <w:ilvl w:val="4"/>
        <w:numId w:val="1"/>
      </w:numPr>
      <w:suppressLineNumbers/>
      <w:spacing w:after="120" w:line="360" w:lineRule="auto"/>
      <w:outlineLvl w:val="4"/>
    </w:pPr>
    <w:rPr>
      <w:rFonts w:ascii="Arial" w:eastAsia="Times New Roman" w:hAnsi="Arial" w:cs="Times New Roman"/>
      <w:b/>
      <w:sz w:val="20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1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1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1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1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02A8"/>
    <w:rPr>
      <w:rFonts w:ascii="Arial" w:eastAsia="Times New Roman" w:hAnsi="Arial" w:cs="Times New Roman"/>
      <w:b/>
      <w:color w:val="A100FF"/>
      <w:sz w:val="36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FC5F97"/>
    <w:rPr>
      <w:rFonts w:ascii="Arial" w:eastAsia="Times New Roman" w:hAnsi="Arial" w:cs="Times New Roman"/>
      <w:b/>
      <w:i/>
      <w:szCs w:val="20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rsid w:val="00FC5F97"/>
    <w:rPr>
      <w:rFonts w:ascii="Arial" w:eastAsia="Times New Roman" w:hAnsi="Arial" w:cs="Arial"/>
      <w:i/>
      <w:color w:val="00B9FF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8C1857"/>
    <w:rPr>
      <w:rFonts w:ascii="Arial" w:eastAsia="Times New Roman" w:hAnsi="Arial" w:cs="Times New Roman"/>
      <w:sz w:val="22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8C1857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sz w:val="18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sz w:val="18"/>
      <w:szCs w:val="20"/>
    </w:rPr>
  </w:style>
  <w:style w:type="character" w:styleId="Hyperlink">
    <w:name w:val="Hyperlink"/>
    <w:basedOn w:val="DefaultParagraphFont"/>
    <w:uiPriority w:val="99"/>
    <w:rsid w:val="008C1857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uiPriority w:val="39"/>
    <w:rsid w:val="008C1857"/>
    <w:pPr>
      <w:spacing w:after="120"/>
    </w:pPr>
    <w:rPr>
      <w:rFonts w:ascii="Arial" w:eastAsia="Times New Roman" w:hAnsi="Arial" w:cs="Times New Roman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8C1857"/>
    <w:pPr>
      <w:spacing w:after="120"/>
    </w:pPr>
    <w:rPr>
      <w:rFonts w:ascii="Arial" w:eastAsia="Times New Roman" w:hAnsi="Arial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8C1857"/>
    <w:pPr>
      <w:spacing w:after="120"/>
      <w:ind w:left="482"/>
    </w:pPr>
    <w:rPr>
      <w:rFonts w:ascii="Arial" w:eastAsia="Times New Roman" w:hAnsi="Arial" w:cs="Times New Roman"/>
      <w:sz w:val="22"/>
      <w:szCs w:val="22"/>
    </w:r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uiPriority w:val="3"/>
    <w:qFormat/>
    <w:rsid w:val="00DE2E12"/>
    <w:pPr>
      <w:numPr>
        <w:numId w:val="2"/>
      </w:numPr>
      <w:spacing w:after="60"/>
    </w:pPr>
    <w:rPr>
      <w:rFonts w:ascii="Arial" w:eastAsia="Times New Roman" w:hAnsi="Arial" w:cs="Times New Roman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DE2E12"/>
    <w:pPr>
      <w:numPr>
        <w:numId w:val="3"/>
      </w:numPr>
      <w:contextualSpacing/>
    </w:pPr>
    <w:rPr>
      <w:rFonts w:ascii="Cambria" w:eastAsia="Cambria" w:hAnsi="Cambria" w:cs="Times New Roman"/>
    </w:rPr>
  </w:style>
  <w:style w:type="paragraph" w:styleId="ListBullet3">
    <w:name w:val="List Bullet 3"/>
    <w:basedOn w:val="Normal"/>
    <w:uiPriority w:val="99"/>
    <w:semiHidden/>
    <w:unhideWhenUsed/>
    <w:rsid w:val="00DE2E12"/>
    <w:pPr>
      <w:numPr>
        <w:numId w:val="4"/>
      </w:numPr>
      <w:contextualSpacing/>
    </w:pPr>
    <w:rPr>
      <w:rFonts w:ascii="Cambria" w:eastAsia="Cambria" w:hAnsi="Cambria" w:cs="Times New Roman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3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E3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B86"/>
  </w:style>
  <w:style w:type="paragraph" w:styleId="Footer">
    <w:name w:val="footer"/>
    <w:basedOn w:val="Normal"/>
    <w:link w:val="FooterChar"/>
    <w:uiPriority w:val="99"/>
    <w:unhideWhenUsed/>
    <w:rsid w:val="008E3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B86"/>
  </w:style>
  <w:style w:type="paragraph" w:styleId="Title">
    <w:name w:val="Title"/>
    <w:basedOn w:val="Normal"/>
    <w:next w:val="Normal"/>
    <w:link w:val="TitleChar"/>
    <w:uiPriority w:val="10"/>
    <w:qFormat/>
    <w:rsid w:val="008E3B8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KMCoEText">
    <w:name w:val="LKM_CoE_Text"/>
    <w:basedOn w:val="Normal"/>
    <w:link w:val="LKMCoETextChar"/>
    <w:qFormat/>
    <w:rsid w:val="00134D7B"/>
    <w:rPr>
      <w:rFonts w:ascii="Arial" w:hAnsi="Arial" w:cs="Arial"/>
      <w:color w:val="8D8D8D" w:themeColor="text2" w:themeShade="BF"/>
      <w:sz w:val="20"/>
      <w:szCs w:val="22"/>
    </w:rPr>
  </w:style>
  <w:style w:type="character" w:customStyle="1" w:styleId="LKMCoETextChar">
    <w:name w:val="LKM_CoE_Text Char"/>
    <w:basedOn w:val="DefaultParagraphFont"/>
    <w:link w:val="LKMCoEText"/>
    <w:rsid w:val="00134D7B"/>
    <w:rPr>
      <w:rFonts w:ascii="Arial" w:hAnsi="Arial" w:cs="Arial"/>
      <w:color w:val="8D8D8D" w:themeColor="text2" w:themeShade="BF"/>
      <w:sz w:val="20"/>
      <w:szCs w:val="22"/>
    </w:rPr>
  </w:style>
  <w:style w:type="paragraph" w:styleId="ListParagraph">
    <w:name w:val="List Paragraph"/>
    <w:basedOn w:val="Normal"/>
    <w:uiPriority w:val="34"/>
    <w:qFormat/>
    <w:rsid w:val="001D1C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2E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E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7012">
          <w:marLeft w:val="8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9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1683">
          <w:marLeft w:val="8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6237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25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471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3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7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3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5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1134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617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8216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naid.latif.shaikh\Downloads\LKM_CoE_CD_HandsonWorkbook_CourseName_Template.dotx" TargetMode="External"/></Relationships>
</file>

<file path=word/theme/theme1.xml><?xml version="1.0" encoding="utf-8"?>
<a:theme xmlns:a="http://schemas.openxmlformats.org/drawingml/2006/main" name="Office Theme">
  <a:themeElements>
    <a:clrScheme name="Accenture_Core_Palette">
      <a:dk1>
        <a:srgbClr val="000000"/>
      </a:dk1>
      <a:lt1>
        <a:srgbClr val="FFFFFF"/>
      </a:lt1>
      <a:dk2>
        <a:srgbClr val="BDBDBD"/>
      </a:dk2>
      <a:lt2>
        <a:srgbClr val="969696"/>
      </a:lt2>
      <a:accent1>
        <a:srgbClr val="A000FF"/>
      </a:accent1>
      <a:accent2>
        <a:srgbClr val="7400C0"/>
      </a:accent2>
      <a:accent3>
        <a:srgbClr val="450073"/>
      </a:accent3>
      <a:accent4>
        <a:srgbClr val="00BAFF"/>
      </a:accent4>
      <a:accent5>
        <a:srgbClr val="008EFF"/>
      </a:accent5>
      <a:accent6>
        <a:srgbClr val="004CFF"/>
      </a:accent6>
      <a:hlink>
        <a:srgbClr val="7400C0"/>
      </a:hlink>
      <a:folHlink>
        <a:srgbClr val="45007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EE318DD3AE24EA200F73ADE71A473" ma:contentTypeVersion="13" ma:contentTypeDescription="Create a new document." ma:contentTypeScope="" ma:versionID="e64d82e15c88c8b3aaf0e9fbc1d11ab0">
  <xsd:schema xmlns:xsd="http://www.w3.org/2001/XMLSchema" xmlns:xs="http://www.w3.org/2001/XMLSchema" xmlns:p="http://schemas.microsoft.com/office/2006/metadata/properties" xmlns:ns3="513d23ed-7ff0-45ce-ac3e-21dc4a08e074" xmlns:ns4="97de9062-974e-4274-b521-0b7365d0c8a0" targetNamespace="http://schemas.microsoft.com/office/2006/metadata/properties" ma:root="true" ma:fieldsID="c21479c06d24ec010e10f20d1d8768a9" ns3:_="" ns4:_="">
    <xsd:import namespace="513d23ed-7ff0-45ce-ac3e-21dc4a08e074"/>
    <xsd:import namespace="97de9062-974e-4274-b521-0b7365d0c8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d23ed-7ff0-45ce-ac3e-21dc4a08e0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e9062-974e-4274-b521-0b7365d0c8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98C6F2-580B-4A5D-A24A-30533F9E61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6E7A78-F5E7-4EC1-82D1-DE416D3A0B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6D5F57-6F9F-4C7C-B728-18969D711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3d23ed-7ff0-45ce-ac3e-21dc4a08e074"/>
    <ds:schemaRef ds:uri="97de9062-974e-4274-b521-0b7365d0c8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39E04C-71A6-4329-A56E-3C7A692AC3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LKM_CoE_CD_HandsonWorkbook_CourseName_Template</Template>
  <TotalTime>202</TotalTime>
  <Pages>8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Shaikh, Junaid</dc:creator>
  <cp:keywords/>
  <dc:description/>
  <cp:lastModifiedBy>Jayakrishnan, Rajeshkumar</cp:lastModifiedBy>
  <cp:revision>58</cp:revision>
  <cp:lastPrinted>2025-02-18T06:15:00Z</cp:lastPrinted>
  <dcterms:created xsi:type="dcterms:W3CDTF">2020-10-31T18:23:00Z</dcterms:created>
  <dcterms:modified xsi:type="dcterms:W3CDTF">2025-02-18T06:16:00Z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0x0101007BBEE318DD3AE24EA200F73ADE71A473</vt:lpwstr>
  </property>
</Properties>
</file>